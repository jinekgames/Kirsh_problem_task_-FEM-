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6F887" w14:textId="77777777" w:rsidR="00CD204F" w:rsidRPr="00CD204F" w:rsidRDefault="00CD204F" w:rsidP="002E7C95">
      <w:pPr>
        <w:spacing w:before="360" w:after="480" w:line="240" w:lineRule="auto"/>
        <w:ind w:firstLine="0"/>
        <w:jc w:val="center"/>
        <w:rPr>
          <w:sz w:val="28"/>
          <w:szCs w:val="28"/>
        </w:rPr>
      </w:pPr>
      <w:bookmarkStart w:id="0" w:name="_Toc170447634"/>
      <w:r w:rsidRPr="00CD204F">
        <w:rPr>
          <w:sz w:val="28"/>
          <w:szCs w:val="28"/>
        </w:rPr>
        <w:t xml:space="preserve">МИНИСТЕРСТВО НАУКИ И ВЫСШЕГО ОБРАЗОВАНИЯ </w:t>
      </w:r>
      <w:r w:rsidRPr="00CD204F">
        <w:rPr>
          <w:sz w:val="28"/>
          <w:szCs w:val="28"/>
        </w:rPr>
        <w:br/>
        <w:t>РОССИЙСКОЙ ФЕДЕРАЦИИ</w:t>
      </w:r>
    </w:p>
    <w:p w14:paraId="5BB92E3B" w14:textId="77777777" w:rsidR="004F6378" w:rsidRDefault="004F6378" w:rsidP="002E7C95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sz w:val="28"/>
          <w:szCs w:val="28"/>
        </w:rPr>
        <w:br/>
        <w:t>высшего образования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14:paraId="6A2F6971" w14:textId="77777777" w:rsidR="004F6378" w:rsidRDefault="004F6378" w:rsidP="002E7C95">
      <w:pPr>
        <w:spacing w:after="360" w:line="240" w:lineRule="auto"/>
        <w:ind w:firstLine="0"/>
        <w:jc w:val="center"/>
      </w:pPr>
      <w:r>
        <w:rPr>
          <w:b/>
          <w:sz w:val="28"/>
          <w:szCs w:val="28"/>
        </w:rPr>
        <w:t>(ННГУ)</w:t>
      </w:r>
    </w:p>
    <w:p w14:paraId="37ED165A" w14:textId="77777777" w:rsidR="004F6378" w:rsidRDefault="004F6378" w:rsidP="002E7C95">
      <w:pPr>
        <w:spacing w:after="360" w:line="240" w:lineRule="auto"/>
        <w:ind w:firstLine="0"/>
        <w:jc w:val="center"/>
        <w:rPr>
          <w:b/>
          <w:sz w:val="28"/>
          <w:szCs w:val="28"/>
        </w:rPr>
      </w:pPr>
      <w:bookmarkStart w:id="1" w:name="_Toc170447635"/>
      <w:bookmarkEnd w:id="0"/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bookmarkEnd w:id="1"/>
    <w:p w14:paraId="1D7F4FAB" w14:textId="77777777" w:rsidR="004F6378" w:rsidRPr="00CD204F" w:rsidRDefault="004F6378" w:rsidP="002E7C95">
      <w:pPr>
        <w:spacing w:after="360"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Кафедра теоретической, компьютерной и экспериментальной</w:t>
      </w:r>
      <w:r>
        <w:rPr>
          <w:b/>
          <w:bCs/>
          <w:sz w:val="28"/>
          <w:szCs w:val="28"/>
        </w:rPr>
        <w:t xml:space="preserve"> механики</w:t>
      </w:r>
    </w:p>
    <w:p w14:paraId="382005D9" w14:textId="77777777" w:rsidR="004F6378" w:rsidRDefault="004F6378" w:rsidP="002E7C95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Направление подготовки: 01.03.03 «Механика и математическое моделирование»</w:t>
      </w:r>
    </w:p>
    <w:p w14:paraId="3F8D2E8C" w14:textId="77777777" w:rsidR="004F6378" w:rsidRDefault="004F6378" w:rsidP="002E7C95">
      <w:pPr>
        <w:spacing w:after="360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Профиль подготовки: «Математическое моделирование и компьютерный инжиниринг»</w:t>
      </w:r>
    </w:p>
    <w:p w14:paraId="263F8D19" w14:textId="77777777" w:rsidR="004F6378" w:rsidRPr="00CD204F" w:rsidRDefault="004F6378" w:rsidP="002E7C95">
      <w:pPr>
        <w:pStyle w:val="Title"/>
        <w:spacing w:line="240" w:lineRule="auto"/>
        <w:ind w:firstLine="0"/>
        <w:rPr>
          <w:sz w:val="36"/>
          <w:szCs w:val="28"/>
        </w:rPr>
      </w:pPr>
      <w:r w:rsidRPr="00CD204F">
        <w:rPr>
          <w:sz w:val="36"/>
          <w:szCs w:val="28"/>
        </w:rPr>
        <w:t>ОТЧЕТ</w:t>
      </w:r>
    </w:p>
    <w:p w14:paraId="6F14C28F" w14:textId="1480F2DC" w:rsidR="004F6378" w:rsidRDefault="00BD541F" w:rsidP="002E7C95">
      <w:pPr>
        <w:spacing w:after="360" w:line="240" w:lineRule="auto"/>
        <w:ind w:firstLine="0"/>
        <w:jc w:val="center"/>
        <w:rPr>
          <w:color w:val="FFFFFF"/>
          <w:sz w:val="28"/>
          <w:szCs w:val="28"/>
        </w:rPr>
      </w:pPr>
      <w:r w:rsidRPr="00BD541F">
        <w:rPr>
          <w:sz w:val="28"/>
          <w:szCs w:val="28"/>
        </w:rPr>
        <w:t>по расчетной работе по дисциплине Модели деформируемых твердых тел</w:t>
      </w:r>
    </w:p>
    <w:p w14:paraId="0A78D6EC" w14:textId="77777777" w:rsidR="004F6378" w:rsidRDefault="004F6378" w:rsidP="002E7C95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14:paraId="6DF3A1CD" w14:textId="1507450D" w:rsidR="00BD541F" w:rsidRPr="00BD541F" w:rsidRDefault="00BD541F" w:rsidP="00BD541F">
      <w:pPr>
        <w:pStyle w:val="Title"/>
        <w:rPr>
          <w:sz w:val="32"/>
          <w:szCs w:val="24"/>
        </w:rPr>
      </w:pPr>
      <w:r w:rsidRPr="00BD541F">
        <w:rPr>
          <w:sz w:val="32"/>
          <w:szCs w:val="24"/>
        </w:rPr>
        <w:t>«Решение задачи Кирша (пластина с круглым отверстием)»</w:t>
      </w:r>
    </w:p>
    <w:p w14:paraId="37005B84" w14:textId="77777777" w:rsidR="00CD204F" w:rsidRDefault="004F6378" w:rsidP="002E7C95">
      <w:pPr>
        <w:spacing w:after="480" w:line="240" w:lineRule="auto"/>
        <w:ind w:firstLine="0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Выполнил: </w:t>
      </w:r>
      <w:r>
        <w:rPr>
          <w:bCs/>
          <w:sz w:val="28"/>
          <w:szCs w:val="28"/>
        </w:rPr>
        <w:t>с</w:t>
      </w:r>
      <w:r>
        <w:rPr>
          <w:sz w:val="28"/>
          <w:szCs w:val="28"/>
        </w:rPr>
        <w:t>тудент группы 381804</w:t>
      </w:r>
      <w:r w:rsidR="006116D4">
        <w:rPr>
          <w:sz w:val="28"/>
          <w:szCs w:val="28"/>
        </w:rPr>
        <w:br/>
        <w:t xml:space="preserve">Калинин Евгений </w:t>
      </w:r>
      <w:bookmarkStart w:id="2" w:name="_Toc167893365"/>
      <w:r w:rsidR="00006D15">
        <w:rPr>
          <w:sz w:val="28"/>
          <w:szCs w:val="28"/>
        </w:rPr>
        <w:t>Валерьевич</w:t>
      </w:r>
    </w:p>
    <w:p w14:paraId="23C3979E" w14:textId="77777777" w:rsidR="004F6378" w:rsidRPr="00CD204F" w:rsidRDefault="004F6378" w:rsidP="002E7C95">
      <w:pPr>
        <w:spacing w:line="240" w:lineRule="auto"/>
        <w:ind w:firstLine="0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>Руководитель:</w:t>
      </w:r>
      <w:bookmarkEnd w:id="2"/>
    </w:p>
    <w:p w14:paraId="219C58E0" w14:textId="78CC6CC2" w:rsidR="004F6378" w:rsidRDefault="00BD541F" w:rsidP="00BD541F">
      <w:pPr>
        <w:ind w:firstLine="1440"/>
        <w:jc w:val="right"/>
        <w:rPr>
          <w:sz w:val="28"/>
          <w:lang w:eastAsia="en-US"/>
        </w:rPr>
      </w:pPr>
      <w:r>
        <w:rPr>
          <w:color w:val="212529"/>
          <w:sz w:val="28"/>
          <w:szCs w:val="28"/>
          <w:shd w:val="clear" w:color="auto" w:fill="FFFFFF"/>
        </w:rPr>
        <w:t>доцент</w:t>
      </w:r>
      <w:r>
        <w:rPr>
          <w:bCs/>
          <w:sz w:val="28"/>
          <w:szCs w:val="28"/>
        </w:rPr>
        <w:t xml:space="preserve"> кафедры ТКЭМ ИИТММ, к.</w:t>
      </w:r>
      <w:r>
        <w:rPr>
          <w:sz w:val="28"/>
          <w:szCs w:val="28"/>
          <w:shd w:val="clear" w:color="auto" w:fill="FFFFFF"/>
        </w:rPr>
        <w:t>т.н.</w:t>
      </w:r>
      <w:r>
        <w:rPr>
          <w:sz w:val="28"/>
          <w:szCs w:val="28"/>
          <w:shd w:val="clear" w:color="auto" w:fill="FFFFFF"/>
        </w:rPr>
        <w:br/>
      </w:r>
      <w:r>
        <w:rPr>
          <w:sz w:val="28"/>
        </w:rPr>
        <w:t>Жидков Александр Васильевич</w:t>
      </w:r>
    </w:p>
    <w:p w14:paraId="060A4000" w14:textId="77777777" w:rsidR="00CD204F" w:rsidRDefault="00CD204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sdt>
      <w:sdtPr>
        <w:rPr>
          <w:rFonts w:eastAsia="Times New Roman" w:cs="Times New Roman"/>
          <w:b w:val="0"/>
          <w:sz w:val="24"/>
          <w:szCs w:val="24"/>
          <w:lang w:val="ru-RU" w:eastAsia="ru-RU"/>
        </w:rPr>
        <w:id w:val="-133705963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246036F" w14:textId="77777777" w:rsidR="00961C7C" w:rsidRDefault="00961C7C" w:rsidP="00F60938">
          <w:pPr>
            <w:pStyle w:val="TOCHeading"/>
            <w:numPr>
              <w:ilvl w:val="0"/>
              <w:numId w:val="0"/>
            </w:numPr>
            <w:ind w:left="360"/>
          </w:pPr>
          <w:r>
            <w:t>Содержание</w:t>
          </w:r>
        </w:p>
        <w:p w14:paraId="27810E0B" w14:textId="0D5C9D40" w:rsidR="000211FB" w:rsidRDefault="00961C7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25058" w:history="1">
            <w:r w:rsidR="000211FB" w:rsidRPr="00A52C07">
              <w:rPr>
                <w:rStyle w:val="Hyperlink"/>
                <w:noProof/>
              </w:rPr>
              <w:t>1.</w:t>
            </w:r>
            <w:r w:rsidR="000211F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0211FB" w:rsidRPr="00A52C07">
              <w:rPr>
                <w:rStyle w:val="Hyperlink"/>
                <w:noProof/>
              </w:rPr>
              <w:t>Введение</w:t>
            </w:r>
            <w:r w:rsidR="000211FB">
              <w:rPr>
                <w:noProof/>
                <w:webHidden/>
              </w:rPr>
              <w:tab/>
            </w:r>
            <w:r w:rsidR="000211FB">
              <w:rPr>
                <w:noProof/>
                <w:webHidden/>
              </w:rPr>
              <w:fldChar w:fldCharType="begin"/>
            </w:r>
            <w:r w:rsidR="000211FB">
              <w:rPr>
                <w:noProof/>
                <w:webHidden/>
              </w:rPr>
              <w:instrText xml:space="preserve"> PAGEREF _Toc106225058 \h </w:instrText>
            </w:r>
            <w:r w:rsidR="000211FB">
              <w:rPr>
                <w:noProof/>
                <w:webHidden/>
              </w:rPr>
            </w:r>
            <w:r w:rsidR="000211FB"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3</w:t>
            </w:r>
            <w:r w:rsidR="000211FB">
              <w:rPr>
                <w:noProof/>
                <w:webHidden/>
              </w:rPr>
              <w:fldChar w:fldCharType="end"/>
            </w:r>
          </w:hyperlink>
        </w:p>
        <w:p w14:paraId="1D047A1D" w14:textId="4231347E" w:rsidR="000211FB" w:rsidRDefault="000211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59" w:history="1">
            <w:r w:rsidRPr="00A52C0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D7444" w14:textId="42B8441D" w:rsidR="000211FB" w:rsidRDefault="000211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60" w:history="1">
            <w:r w:rsidRPr="00A52C0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>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2245B" w14:textId="267F845C" w:rsidR="000211FB" w:rsidRDefault="000211FB">
          <w:pPr>
            <w:pStyle w:val="TOC2"/>
            <w:tabs>
              <w:tab w:val="left" w:pos="154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64" w:history="1">
            <w:r w:rsidRPr="00A52C0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>Формулирование граничных условий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96DC2" w14:textId="3F9D58A3" w:rsidR="000211FB" w:rsidRDefault="000211FB">
          <w:pPr>
            <w:pStyle w:val="TOC2"/>
            <w:tabs>
              <w:tab w:val="left" w:pos="154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65" w:history="1">
            <w:r w:rsidRPr="00A52C07">
              <w:rPr>
                <w:rStyle w:val="Hyperlink"/>
                <w:noProof/>
                <w:lang w:eastAsia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>Аналитическое 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475E1" w14:textId="442D1331" w:rsidR="000211FB" w:rsidRDefault="000211FB">
          <w:pPr>
            <w:pStyle w:val="TOC2"/>
            <w:tabs>
              <w:tab w:val="left" w:pos="154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66" w:history="1">
            <w:r w:rsidRPr="00A52C0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>Построение эпюр для аналитического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B20BE" w14:textId="694C3E5B" w:rsidR="000211FB" w:rsidRDefault="000211FB">
          <w:pPr>
            <w:pStyle w:val="TOC3"/>
            <w:tabs>
              <w:tab w:val="left" w:pos="190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67" w:history="1">
            <w:r w:rsidRPr="00A52C07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 xml:space="preserve">Эпюра напряжения </w:t>
            </w:r>
            <m:oMath>
              <m:sSub>
                <m:sSubPr>
                  <m:ctrlPr>
                    <w:rPr>
                      <w:rStyle w:val="Hyperlink"/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  <w:lang w:val="en-US"/>
                    </w:rPr>
                    <m:t>xx</m:t>
                  </m:r>
                </m:sub>
              </m:sSub>
            </m:oMath>
            <w:r w:rsidRPr="00A52C07">
              <w:rPr>
                <w:rStyle w:val="Hyperlink"/>
                <w:noProof/>
              </w:rPr>
              <w:t xml:space="preserve"> в сечениях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x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y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3D0FF" w14:textId="1DA7A2E6" w:rsidR="000211FB" w:rsidRDefault="000211FB">
          <w:pPr>
            <w:pStyle w:val="TOC3"/>
            <w:tabs>
              <w:tab w:val="left" w:pos="190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68" w:history="1">
            <w:r w:rsidRPr="00A52C07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 xml:space="preserve">Эпюра напряжения </w:t>
            </w:r>
            <m:oMath>
              <m:sSub>
                <m:sSubPr>
                  <m:ctrlPr>
                    <w:rPr>
                      <w:rStyle w:val="Hyperlink"/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  <w:lang w:val="en-US"/>
                    </w:rPr>
                    <m:t>yy</m:t>
                  </m:r>
                </m:sub>
              </m:sSub>
            </m:oMath>
            <w:r w:rsidRPr="00A52C07">
              <w:rPr>
                <w:rStyle w:val="Hyperlink"/>
                <w:noProof/>
              </w:rPr>
              <w:t xml:space="preserve"> в сечениях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x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y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59469" w14:textId="658E4CC8" w:rsidR="000211FB" w:rsidRDefault="000211FB">
          <w:pPr>
            <w:pStyle w:val="TOC3"/>
            <w:tabs>
              <w:tab w:val="left" w:pos="190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69" w:history="1">
            <w:r w:rsidRPr="00A52C07">
              <w:rPr>
                <w:rStyle w:val="Hyperlink"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 xml:space="preserve">Эпюра напряжения </w:t>
            </w:r>
            <m:oMath>
              <m:sSub>
                <m:sSubPr>
                  <m:ctrlPr>
                    <w:rPr>
                      <w:rStyle w:val="Hyperlink"/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  <w:vertAlign w:val="subscript"/>
                      <w:lang w:val="en-US"/>
                    </w:rPr>
                    <m:t>xy</m:t>
                  </m:r>
                </m:sub>
              </m:sSub>
            </m:oMath>
            <w:r w:rsidRPr="00A52C07">
              <w:rPr>
                <w:rStyle w:val="Hyperlink"/>
                <w:noProof/>
              </w:rPr>
              <w:t xml:space="preserve"> в сечениях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x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y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B6ED0" w14:textId="579DE28B" w:rsidR="000211FB" w:rsidRDefault="000211FB">
          <w:pPr>
            <w:pStyle w:val="TOC3"/>
            <w:tabs>
              <w:tab w:val="left" w:pos="190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0" w:history="1">
            <w:r w:rsidRPr="00A52C07">
              <w:rPr>
                <w:rStyle w:val="Hyperlink"/>
                <w:noProof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 xml:space="preserve">Эпюра напряжений </w:t>
            </w:r>
            <m:oMath>
              <m:sSub>
                <m:sSubPr>
                  <m:ctrlPr>
                    <w:rPr>
                      <w:rStyle w:val="Hyperlink"/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 w:cs="Cambria Math"/>
                      <w:noProof/>
                      <w:vertAlign w:val="subscript"/>
                    </w:rPr>
                    <m:t>φφ</m:t>
                  </m:r>
                </m:sub>
              </m:sSub>
            </m:oMath>
            <w:r w:rsidRPr="00A52C07">
              <w:rPr>
                <w:rStyle w:val="Hyperlink"/>
                <w:noProof/>
              </w:rPr>
              <w:t xml:space="preserve"> в сечениях по контуру отверстия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0644" w14:textId="7139430C" w:rsidR="000211FB" w:rsidRDefault="000211FB">
          <w:pPr>
            <w:pStyle w:val="TOC3"/>
            <w:tabs>
              <w:tab w:val="left" w:pos="190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1" w:history="1">
            <w:r w:rsidRPr="00A52C07">
              <w:rPr>
                <w:rStyle w:val="Hyperlink"/>
                <w:noProof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 xml:space="preserve">Эпюра интенсивности </w:t>
            </w:r>
            <m:oMath>
              <m:sSub>
                <m:sSubPr>
                  <m:ctrlPr>
                    <w:rPr>
                      <w:rStyle w:val="Hyperlink"/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  <w:vertAlign w:val="subscript"/>
                    </w:rPr>
                    <m:t>i</m:t>
                  </m:r>
                </m:sub>
              </m:sSub>
            </m:oMath>
            <w:r w:rsidRPr="00A52C07">
              <w:rPr>
                <w:rStyle w:val="Hyperlink"/>
                <w:noProof/>
              </w:rPr>
              <w:t xml:space="preserve"> по контуру отверстия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83D56" w14:textId="485CFDE8" w:rsidR="000211FB" w:rsidRDefault="000211FB">
          <w:pPr>
            <w:pStyle w:val="TOC2"/>
            <w:tabs>
              <w:tab w:val="left" w:pos="154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2" w:history="1">
            <w:r w:rsidRPr="00A52C0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>Вычисление коэффициента концентрации напряжений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5F5E3" w14:textId="4A3B43CD" w:rsidR="000211FB" w:rsidRDefault="000211FB">
          <w:pPr>
            <w:pStyle w:val="TOC2"/>
            <w:tabs>
              <w:tab w:val="left" w:pos="154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3" w:history="1">
            <w:r w:rsidRPr="00A52C07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 xml:space="preserve">Вычисление величины силы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p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70A03" w14:textId="775B1672" w:rsidR="000211FB" w:rsidRDefault="000211FB">
          <w:pPr>
            <w:pStyle w:val="TOC2"/>
            <w:tabs>
              <w:tab w:val="left" w:pos="154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4" w:history="1">
            <w:r w:rsidRPr="00A52C07">
              <w:rPr>
                <w:rStyle w:val="Hyperlink"/>
                <w:noProof/>
                <w:lang w:val="en-US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>Численное решение краевой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7FB5E" w14:textId="4D59B5E7" w:rsidR="000211FB" w:rsidRDefault="000211FB">
          <w:pPr>
            <w:pStyle w:val="TOC2"/>
            <w:tabs>
              <w:tab w:val="left" w:pos="1540"/>
              <w:tab w:val="right" w:leader="dot" w:pos="968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5" w:history="1">
            <w:r w:rsidRPr="00A52C07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>Сравнение результатов аналитического и численного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1CAB" w14:textId="0B5E16E8" w:rsidR="000211FB" w:rsidRDefault="000211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6" w:history="1">
            <w:r w:rsidRPr="00A52C0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C07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F8597" w14:textId="547A21C9" w:rsidR="000211FB" w:rsidRDefault="000211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7" w:history="1">
            <w:r w:rsidRPr="00A52C07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4D7E8" w14:textId="78FA3DA8" w:rsidR="000211FB" w:rsidRDefault="000211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8" w:history="1">
            <w:r w:rsidRPr="00A52C07">
              <w:rPr>
                <w:rStyle w:val="Hyperlink"/>
                <w:noProof/>
              </w:rPr>
              <w:t>Прил. A. Эпюры интенсивности напряжений при разных сетках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BC842" w14:textId="6294FCFD" w:rsidR="000211FB" w:rsidRDefault="000211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25079" w:history="1">
            <w:r w:rsidRPr="00A52C07">
              <w:rPr>
                <w:rStyle w:val="Hyperlink"/>
                <w:noProof/>
              </w:rPr>
              <w:t>Прил. B. Эпюры напряжений в численном решении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389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D0716" w14:textId="406E51CF" w:rsidR="00961C7C" w:rsidRDefault="00961C7C">
          <w:r>
            <w:rPr>
              <w:b/>
              <w:bCs/>
              <w:noProof/>
            </w:rPr>
            <w:fldChar w:fldCharType="end"/>
          </w:r>
        </w:p>
      </w:sdtContent>
    </w:sdt>
    <w:p w14:paraId="7475C881" w14:textId="77777777" w:rsidR="00441626" w:rsidRDefault="00441626" w:rsidP="00441626"/>
    <w:p w14:paraId="659A042F" w14:textId="77777777" w:rsidR="00441626" w:rsidRPr="00E44EF7" w:rsidRDefault="00441626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09F5AB6" w14:textId="77777777" w:rsidR="00441626" w:rsidRDefault="00F03B1B" w:rsidP="00F60938">
      <w:pPr>
        <w:pStyle w:val="Heading1"/>
      </w:pPr>
      <w:bookmarkStart w:id="3" w:name="_Toc106225058"/>
      <w:r>
        <w:lastRenderedPageBreak/>
        <w:t>Введение</w:t>
      </w:r>
      <w:bookmarkEnd w:id="3"/>
    </w:p>
    <w:p w14:paraId="70C8F5B4" w14:textId="3A3245BE" w:rsidR="00531D6F" w:rsidRDefault="00531D6F" w:rsidP="00E16D52">
      <w:r>
        <w:t xml:space="preserve">При создании изделий для достижения оптимальных прочностных характеристик полезно заранее знать, как будет вести себя деталь под нагрузкой. Для этого формулируется математическая модель, описывающая изделие и производятся необходимые расчеты. Однако зачастую произвести аналитическое решение математических задач не представляется возможным, тогда </w:t>
      </w:r>
      <w:r w:rsidR="00CB433E">
        <w:t xml:space="preserve">для </w:t>
      </w:r>
      <w:r>
        <w:t>подсчетов используются численные методы. В случае исследования прочности деталей используется метод конечных элементов.</w:t>
      </w:r>
    </w:p>
    <w:p w14:paraId="5493B151" w14:textId="77777777" w:rsidR="00531D6F" w:rsidRDefault="00531D6F" w:rsidP="00E16D52">
      <w:r>
        <w:t xml:space="preserve">Для проведения таких численных расчетов существуют специальные пакеты, позволяющие моделировать детали на компьютере и исследовать их на прочность. Одним из таких является </w:t>
      </w:r>
      <w:r w:rsidRPr="00531D6F">
        <w:t>система анализа методом конечных элементов Ansys.</w:t>
      </w:r>
    </w:p>
    <w:p w14:paraId="4724DACE" w14:textId="37FE54F7" w:rsidR="00803A1D" w:rsidRDefault="00531D6F" w:rsidP="00E16D52">
      <w:r>
        <w:t>Решение задач с использованием метода конечных элементов не позволяет добиться точного результата, однако такого решения достаточно для понимания прочности изделия.</w:t>
      </w:r>
      <w:r w:rsidR="00803A1D">
        <w:br w:type="page"/>
      </w:r>
    </w:p>
    <w:p w14:paraId="6BEAE4D4" w14:textId="3F698A30" w:rsidR="00C76108" w:rsidRDefault="00C76108" w:rsidP="00F60938">
      <w:pPr>
        <w:pStyle w:val="Heading1"/>
      </w:pPr>
      <w:bookmarkStart w:id="4" w:name="_Toc106225059"/>
      <w:r>
        <w:lastRenderedPageBreak/>
        <w:t>Постановка задачи</w:t>
      </w:r>
      <w:bookmarkEnd w:id="4"/>
    </w:p>
    <w:p w14:paraId="3C36BA8C" w14:textId="1E88B566" w:rsidR="0079227B" w:rsidRDefault="00377DBA" w:rsidP="00C76108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041E39B" wp14:editId="7FABFF37">
                <wp:simplePos x="0" y="0"/>
                <wp:positionH relativeFrom="column">
                  <wp:posOffset>2673896</wp:posOffset>
                </wp:positionH>
                <wp:positionV relativeFrom="paragraph">
                  <wp:posOffset>788035</wp:posOffset>
                </wp:positionV>
                <wp:extent cx="3535680" cy="2211070"/>
                <wp:effectExtent l="0" t="0" r="7620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2211070"/>
                          <a:chOff x="0" y="81096"/>
                          <a:chExt cx="3451225" cy="2399096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09"/>
                          <a:stretch/>
                        </pic:blipFill>
                        <pic:spPr>
                          <a:xfrm>
                            <a:off x="0" y="81096"/>
                            <a:ext cx="3451225" cy="21052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2243455"/>
                            <a:ext cx="3451225" cy="2367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39E8C8" w14:textId="5DB88799" w:rsidR="00CB433E" w:rsidRPr="00C7018F" w:rsidRDefault="00CB433E" w:rsidP="002A28E7">
                              <w:pPr>
                                <w:pStyle w:val="Caption"/>
                                <w:rPr>
                                  <w:sz w:val="24"/>
                                  <w:szCs w:val="24"/>
                                </w:rPr>
                              </w:pPr>
                              <w:bookmarkStart w:id="5" w:name="_Ref106135780"/>
                              <w:bookmarkStart w:id="6" w:name="_Ref106135772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Рис.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5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Схема нагружения пластины</w:t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41E39B" id="Group 29" o:spid="_x0000_s1026" style="position:absolute;left:0;text-align:left;margin-left:210.55pt;margin-top:62.05pt;width:278.4pt;height:174.1pt;z-index:251683840;mso-width-relative:margin;mso-height-relative:margin" coordorigin=",810" coordsize="34512,23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top:810;width:34512;height:21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">
                  <v:imagedata r:id="rId9" o:title="" croptop="243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28" type="#_x0000_t202" style="position:absolute;top:22434;width:34512;height:2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7B39E8C8" w14:textId="5DB88799" w:rsidR="00CB433E" w:rsidRPr="00C7018F" w:rsidRDefault="00CB433E" w:rsidP="002A28E7">
                        <w:pPr>
                          <w:pStyle w:val="Caption"/>
                          <w:rPr>
                            <w:sz w:val="24"/>
                            <w:szCs w:val="24"/>
                          </w:rPr>
                        </w:pPr>
                        <w:bookmarkStart w:id="7" w:name="_Ref106135780"/>
                        <w:bookmarkStart w:id="8" w:name="_Ref106135772"/>
                        <w:r>
                          <w:t xml:space="preserve">Рис.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Рис.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7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t>Схема нагружения пластины</w:t>
                        </w:r>
                        <w:bookmarkEnd w:id="8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85099">
        <w:t xml:space="preserve">Дана пластина (ширина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h</m:t>
        </m:r>
      </m:oMath>
      <w:r w:rsidR="00E85099">
        <w:t xml:space="preserve">, длина </w:t>
      </w:r>
      <m:oMath>
        <m:r>
          <w:rPr>
            <w:rFonts w:ascii="Cambria Math" w:hAnsi="Cambria Math"/>
          </w:rPr>
          <m:t>2l</m:t>
        </m:r>
      </m:oMath>
      <w:r w:rsidR="00E85099">
        <w:t>) с центральным отверстием радиуса</w:t>
      </w:r>
      <w:r w:rsidR="0079227B">
        <w:t xml:space="preserve"> </w:t>
      </w:r>
      <m:oMath>
        <m:r>
          <w:rPr>
            <w:rFonts w:ascii="Cambria Math" w:hAnsi="Cambria Math"/>
          </w:rPr>
          <m:t>a</m:t>
        </m:r>
      </m:oMath>
      <w:r w:rsidR="0079227B" w:rsidRPr="0079227B">
        <w:t xml:space="preserve">, </w:t>
      </w:r>
      <w:r w:rsidR="0079227B">
        <w:t>которая</w:t>
      </w:r>
      <w:r w:rsidR="00E85099">
        <w:t xml:space="preserve"> подвергается действию равномерно распределенной нагрузки интенсивностью </w:t>
      </w:r>
      <m:oMath>
        <m:r>
          <w:rPr>
            <w:rFonts w:ascii="Cambria Math" w:hAnsi="Cambria Math"/>
          </w:rPr>
          <m:t>αp</m:t>
        </m:r>
      </m:oMath>
      <w:r w:rsidR="0079227B" w:rsidRPr="0079227B">
        <w:t xml:space="preserve"> </w:t>
      </w:r>
      <w:r w:rsidR="00E85099">
        <w:t>в направлении оси</w:t>
      </w:r>
      <w:r w:rsidR="0079227B" w:rsidRPr="0079227B">
        <w:t xml:space="preserve"> </w:t>
      </w:r>
      <m:oMath>
        <m:r>
          <w:rPr>
            <w:rFonts w:ascii="Cambria Math" w:hAnsi="Cambria Math"/>
            <w:lang w:val="en-US"/>
          </w:rPr>
          <m:t>Ox</m:t>
        </m:r>
      </m:oMath>
      <w:r w:rsidR="00E85099">
        <w:t xml:space="preserve"> и интенсивностью </w:t>
      </w:r>
      <m:oMath>
        <m:r>
          <w:rPr>
            <w:rFonts w:ascii="Cambria Math" w:hAnsi="Cambria Math"/>
          </w:rPr>
          <m:t>βp</m:t>
        </m:r>
      </m:oMath>
      <w:r w:rsidR="0079227B" w:rsidRPr="0079227B">
        <w:t xml:space="preserve"> </w:t>
      </w:r>
      <w:r w:rsidR="00E85099">
        <w:t>в направлении оси</w:t>
      </w:r>
      <w:r w:rsidR="0079227B" w:rsidRPr="0079227B">
        <w:t xml:space="preserve"> </w:t>
      </w:r>
      <m:oMath>
        <m:r>
          <w:rPr>
            <w:rFonts w:ascii="Cambria Math" w:hAnsi="Cambria Math"/>
          </w:rPr>
          <m:t>Oy</m:t>
        </m:r>
      </m:oMath>
      <w:r w:rsidR="0079227B">
        <w:t xml:space="preserve"> (</w:t>
      </w:r>
      <w:r w:rsidR="0079227B">
        <w:fldChar w:fldCharType="begin"/>
      </w:r>
      <w:r w:rsidR="0079227B">
        <w:instrText xml:space="preserve"> REF _Ref106135780 \h </w:instrText>
      </w:r>
      <w:r w:rsidR="0079227B">
        <w:fldChar w:fldCharType="separate"/>
      </w:r>
      <w:r w:rsidR="008B521B">
        <w:t xml:space="preserve">Рис. </w:t>
      </w:r>
      <w:r w:rsidR="008B521B">
        <w:rPr>
          <w:noProof/>
        </w:rPr>
        <w:t>2</w:t>
      </w:r>
      <w:r w:rsidR="008B521B">
        <w:t>.</w:t>
      </w:r>
      <w:r w:rsidR="008B521B">
        <w:rPr>
          <w:noProof/>
        </w:rPr>
        <w:t>1</w:t>
      </w:r>
      <w:r w:rsidR="0079227B">
        <w:fldChar w:fldCharType="end"/>
      </w:r>
      <w:r w:rsidR="0079227B">
        <w:t>)</w:t>
      </w:r>
      <w:r w:rsidR="0079227B" w:rsidRPr="0079227B">
        <w:t>.</w:t>
      </w:r>
      <w:r w:rsidR="0079227B">
        <w:t xml:space="preserve"> Пластинка выполнена из однородного линейно упругого материала.</w:t>
      </w:r>
    </w:p>
    <w:p w14:paraId="4BA31AC3" w14:textId="39C3E48A" w:rsidR="008D06CF" w:rsidRPr="008D06CF" w:rsidRDefault="0079227B" w:rsidP="008D06CF">
      <w:r>
        <w:t xml:space="preserve"> </w:t>
      </w:r>
      <w:r w:rsidR="008D06CF">
        <w:t>Здесь</w:t>
      </w:r>
      <w:r w:rsidR="008D06CF">
        <w:br/>
      </w:r>
      <m:oMathPara>
        <m:oMath>
          <m:r>
            <w:rPr>
              <w:rFonts w:ascii="Cambria Math" w:hAnsi="Cambria Math"/>
            </w:rPr>
            <m:t>a=3 мм,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h=2a,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l=10a,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α=1,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β=0.8.</m:t>
          </m:r>
        </m:oMath>
      </m:oMathPara>
    </w:p>
    <w:p w14:paraId="713B0643" w14:textId="77777777" w:rsidR="0042692E" w:rsidRDefault="0042692E" w:rsidP="00A96E92">
      <w:pPr>
        <w:pStyle w:val="ListParagraph"/>
        <w:numPr>
          <w:ilvl w:val="0"/>
          <w:numId w:val="12"/>
        </w:numPr>
        <w:ind w:left="0" w:firstLine="720"/>
      </w:pPr>
      <w:r>
        <w:t>Сформулировать граничные условия для рассматриваемой краевой задачи.</w:t>
      </w:r>
    </w:p>
    <w:p w14:paraId="1EAA5B99" w14:textId="77777777" w:rsidR="0042692E" w:rsidRDefault="0042692E" w:rsidP="00A96E92">
      <w:pPr>
        <w:pStyle w:val="ListParagraph"/>
        <w:numPr>
          <w:ilvl w:val="0"/>
          <w:numId w:val="12"/>
        </w:numPr>
        <w:ind w:left="0" w:firstLine="720"/>
      </w:pPr>
      <w:r>
        <w:t>Найти решение задачи, используя принцип суперпозиции и известное аналитическое решение задачи о растяжении пластинки значительной ширины с малым отверстием равномерно распределенной нагрузкой интенсивности в направлении оси.</w:t>
      </w:r>
    </w:p>
    <w:p w14:paraId="4E071E2E" w14:textId="77777777" w:rsidR="00A96E92" w:rsidRDefault="0042692E" w:rsidP="00A96E92">
      <w:pPr>
        <w:pStyle w:val="ListParagraph"/>
        <w:numPr>
          <w:ilvl w:val="0"/>
          <w:numId w:val="12"/>
        </w:numPr>
        <w:ind w:left="0" w:firstLine="720"/>
      </w:pPr>
      <w:r>
        <w:t>Построить эпюры</w:t>
      </w:r>
      <w:r w:rsidRPr="0042692E">
        <w:t xml:space="preserve"> </w:t>
      </w:r>
      <w:r>
        <w:t xml:space="preserve">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xx</m:t>
            </m:r>
          </m:sub>
        </m:sSub>
      </m:oMath>
      <w:r>
        <w:t xml:space="preserve"> в сечениях </w:t>
      </w:r>
      <m:oMath>
        <m:r>
          <w:rPr>
            <w:rFonts w:ascii="Cambria Math" w:hAnsi="Cambria Math"/>
          </w:rPr>
          <m:t>x=0, y=0</m:t>
        </m:r>
      </m:oMath>
      <w:r w:rsidRPr="0042692E">
        <w:t xml:space="preserve">, </w:t>
      </w:r>
      <w:r>
        <w:t xml:space="preserve">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yy</m:t>
            </m:r>
          </m:sub>
        </m:sSub>
      </m:oMath>
      <w:r>
        <w:t xml:space="preserve"> в сечениях </w:t>
      </w:r>
      <m:oMath>
        <m:r>
          <w:rPr>
            <w:rFonts w:ascii="Cambria Math" w:hAnsi="Cambria Math"/>
          </w:rPr>
          <m:t>x=0, y=0</m:t>
        </m:r>
      </m:oMath>
      <w:r w:rsidRPr="0042692E">
        <w:t xml:space="preserve">, </w:t>
      </w:r>
      <w:r>
        <w:t xml:space="preserve">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xy</m:t>
            </m:r>
          </m:sub>
        </m:sSub>
      </m:oMath>
      <w:r>
        <w:t xml:space="preserve"> в сечениях </w:t>
      </w:r>
      <m:oMath>
        <m:r>
          <w:rPr>
            <w:rFonts w:ascii="Cambria Math" w:hAnsi="Cambria Math"/>
          </w:rPr>
          <m:t>x=0, y=0</m:t>
        </m:r>
      </m:oMath>
      <w:r w:rsidRPr="0042692E">
        <w:t xml:space="preserve">, </w:t>
      </w:r>
      <w:r>
        <w:t xml:space="preserve">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φφ</m:t>
            </m:r>
          </m:sub>
        </m:sSub>
      </m:oMath>
      <w:r>
        <w:t xml:space="preserve"> по контуру отверстия</w:t>
      </w:r>
      <w:r w:rsidR="00A96E92">
        <w:t xml:space="preserve">, интенсивности напряжения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A96E92" w:rsidRPr="00A96E92">
        <w:t xml:space="preserve"> </w:t>
      </w:r>
      <w:r w:rsidR="00A96E92">
        <w:t>по контуру отверстия.</w:t>
      </w:r>
    </w:p>
    <w:p w14:paraId="0E82BA86" w14:textId="77777777" w:rsidR="00A96E92" w:rsidRDefault="00A96E92" w:rsidP="00A96E92">
      <w:pPr>
        <w:pStyle w:val="ListParagraph"/>
        <w:numPr>
          <w:ilvl w:val="0"/>
          <w:numId w:val="12"/>
        </w:numPr>
        <w:ind w:left="0" w:firstLine="720"/>
      </w:pPr>
      <w:r>
        <w:t xml:space="preserve">Рассчитать коэффициент концентрации напряжений. Сравнить его с коэффициентом концентрации напряжений при </w:t>
      </w:r>
      <m:oMath>
        <m:r>
          <w:rPr>
            <w:rFonts w:ascii="Cambria Math" w:hAnsi="Cambria Math"/>
          </w:rPr>
          <m:t>β=0</m:t>
        </m:r>
      </m:oMath>
      <w:r>
        <w:t>, получаемым из аналитического решения.</w:t>
      </w:r>
    </w:p>
    <w:p w14:paraId="58A120C4" w14:textId="77777777" w:rsidR="00A96E92" w:rsidRDefault="00A96E92" w:rsidP="00A96E92">
      <w:pPr>
        <w:pStyle w:val="ListParagraph"/>
        <w:numPr>
          <w:ilvl w:val="0"/>
          <w:numId w:val="12"/>
        </w:numPr>
        <w:ind w:left="0" w:firstLine="720"/>
      </w:pPr>
      <w:r>
        <w:t xml:space="preserve">Определить величину </w:t>
      </w:r>
      <m:oMath>
        <m:r>
          <w:rPr>
            <w:rFonts w:ascii="Cambria Math" w:hAnsi="Cambria Math"/>
          </w:rPr>
          <m:t>p</m:t>
        </m:r>
      </m:oMath>
      <w:r>
        <w:t xml:space="preserve"> из условия </w:t>
      </w:r>
      <m:oMath>
        <m:r>
          <w:rPr>
            <w:rFonts w:ascii="Cambria Math" w:hAnsi="Cambria Math"/>
          </w:rPr>
          <m:t>max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=[σ]</m:t>
        </m:r>
      </m:oMath>
      <w:r>
        <w:t>¸ где допустимое напряжение равно пределу текучести материала</w:t>
      </w:r>
      <w:r w:rsidRPr="00A96E92">
        <w:t>.</w:t>
      </w:r>
    </w:p>
    <w:p w14:paraId="18E9BC64" w14:textId="25A9420C" w:rsidR="00A96E92" w:rsidRDefault="00A96E92" w:rsidP="0008390A">
      <w:pPr>
        <w:pStyle w:val="ListParagraph"/>
        <w:numPr>
          <w:ilvl w:val="0"/>
          <w:numId w:val="12"/>
        </w:numPr>
        <w:ind w:left="0" w:firstLine="720"/>
      </w:pPr>
      <w:r>
        <w:t>Используя систему ANSYS найти численное решение сформулированной краевой задачи. Обосновать выбор параметров конечно-элементной сетки исходя из сходимости численного решения при сгущении сетки.</w:t>
      </w:r>
      <w:r w:rsidR="00EC0752">
        <w:t xml:space="preserve"> </w:t>
      </w:r>
      <w:r>
        <w:t xml:space="preserve">Построить эпюры численного решения в системе </w:t>
      </w:r>
      <w:r w:rsidRPr="00EC0752">
        <w:rPr>
          <w:lang w:val="en-US"/>
        </w:rPr>
        <w:t>Ansys</w:t>
      </w:r>
    </w:p>
    <w:p w14:paraId="61135CBE" w14:textId="07D8DDB8" w:rsidR="00C76108" w:rsidRPr="008D06CF" w:rsidRDefault="00A96E92" w:rsidP="00A96E92">
      <w:pPr>
        <w:pStyle w:val="ListParagraph"/>
        <w:numPr>
          <w:ilvl w:val="0"/>
          <w:numId w:val="12"/>
        </w:numPr>
        <w:ind w:left="0" w:firstLine="720"/>
      </w:pPr>
      <w:r>
        <w:t>Сравнить результаты аналитического и численного решений.</w:t>
      </w:r>
      <w:r w:rsidR="00C76108">
        <w:br w:type="page"/>
      </w:r>
    </w:p>
    <w:p w14:paraId="3ED9CD2D" w14:textId="33BBEB03" w:rsidR="00EA1A6C" w:rsidRDefault="00BB5F35" w:rsidP="00F60938">
      <w:pPr>
        <w:pStyle w:val="Heading1"/>
      </w:pPr>
      <w:bookmarkStart w:id="9" w:name="_Toc106225060"/>
      <w:r>
        <w:lastRenderedPageBreak/>
        <w:t>Решение задачи</w:t>
      </w:r>
      <w:bookmarkEnd w:id="9"/>
    </w:p>
    <w:p w14:paraId="4B339F7E" w14:textId="20E9E653" w:rsidR="00973C1C" w:rsidRPr="00973C1C" w:rsidRDefault="00973C1C" w:rsidP="00973C1C">
      <w:pPr>
        <w:ind w:firstLine="709"/>
        <w:rPr>
          <w:lang w:eastAsia="en-US"/>
        </w:rPr>
      </w:pPr>
      <w:r>
        <w:t xml:space="preserve">Так как пластина является тонкой, действующие </w:t>
      </w:r>
      <w:r w:rsidR="00CB433E">
        <w:t xml:space="preserve">на нее </w:t>
      </w:r>
      <w:r>
        <w:t>нагрузки равномерно распределены по ее толщине и параллельны незагруженным плоскостям пластины, рассматривается случай плоского напряженного состояния ПНС.</w:t>
      </w:r>
    </w:p>
    <w:p w14:paraId="5E248378" w14:textId="77777777" w:rsidR="00134DB2" w:rsidRPr="00134DB2" w:rsidRDefault="00134DB2" w:rsidP="00134DB2">
      <w:pPr>
        <w:pStyle w:val="ListParagraph"/>
        <w:keepNext/>
        <w:keepLines/>
        <w:numPr>
          <w:ilvl w:val="0"/>
          <w:numId w:val="14"/>
        </w:numPr>
        <w:spacing w:before="240" w:after="360"/>
        <w:contextualSpacing w:val="0"/>
        <w:jc w:val="left"/>
        <w:outlineLvl w:val="1"/>
        <w:rPr>
          <w:rFonts w:eastAsiaTheme="majorEastAsia" w:cstheme="majorBidi"/>
          <w:b/>
          <w:vanish/>
          <w:sz w:val="26"/>
          <w:szCs w:val="26"/>
        </w:rPr>
      </w:pPr>
      <w:bookmarkStart w:id="10" w:name="_Toc106216050"/>
      <w:bookmarkStart w:id="11" w:name="_Toc106216072"/>
      <w:bookmarkStart w:id="12" w:name="_Toc106224526"/>
      <w:bookmarkStart w:id="13" w:name="_Toc106224558"/>
      <w:bookmarkStart w:id="14" w:name="_Toc106224580"/>
      <w:bookmarkStart w:id="15" w:name="_Toc106224661"/>
      <w:bookmarkStart w:id="16" w:name="_Toc106224688"/>
      <w:bookmarkStart w:id="17" w:name="_Toc106224710"/>
      <w:bookmarkStart w:id="18" w:name="_Toc106224738"/>
      <w:bookmarkStart w:id="19" w:name="_Toc106224920"/>
      <w:bookmarkStart w:id="20" w:name="_Toc106224942"/>
      <w:bookmarkStart w:id="21" w:name="_Toc106224988"/>
      <w:bookmarkStart w:id="22" w:name="_Toc106225061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9B49D6E" w14:textId="77777777" w:rsidR="00134DB2" w:rsidRPr="00134DB2" w:rsidRDefault="00134DB2" w:rsidP="00134DB2">
      <w:pPr>
        <w:pStyle w:val="ListParagraph"/>
        <w:keepNext/>
        <w:keepLines/>
        <w:numPr>
          <w:ilvl w:val="0"/>
          <w:numId w:val="14"/>
        </w:numPr>
        <w:spacing w:before="240" w:after="360"/>
        <w:contextualSpacing w:val="0"/>
        <w:jc w:val="left"/>
        <w:outlineLvl w:val="1"/>
        <w:rPr>
          <w:rFonts w:eastAsiaTheme="majorEastAsia" w:cstheme="majorBidi"/>
          <w:b/>
          <w:vanish/>
          <w:sz w:val="26"/>
          <w:szCs w:val="26"/>
        </w:rPr>
      </w:pPr>
      <w:bookmarkStart w:id="23" w:name="_Toc106216051"/>
      <w:bookmarkStart w:id="24" w:name="_Toc106216073"/>
      <w:bookmarkStart w:id="25" w:name="_Toc106224527"/>
      <w:bookmarkStart w:id="26" w:name="_Toc106224559"/>
      <w:bookmarkStart w:id="27" w:name="_Toc106224581"/>
      <w:bookmarkStart w:id="28" w:name="_Toc106224662"/>
      <w:bookmarkStart w:id="29" w:name="_Toc106224689"/>
      <w:bookmarkStart w:id="30" w:name="_Toc106224711"/>
      <w:bookmarkStart w:id="31" w:name="_Toc106224739"/>
      <w:bookmarkStart w:id="32" w:name="_Toc106224921"/>
      <w:bookmarkStart w:id="33" w:name="_Toc106224943"/>
      <w:bookmarkStart w:id="34" w:name="_Toc106224989"/>
      <w:bookmarkStart w:id="35" w:name="_Toc10622506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0915910E" w14:textId="77777777" w:rsidR="00134DB2" w:rsidRPr="00134DB2" w:rsidRDefault="00134DB2" w:rsidP="00134DB2">
      <w:pPr>
        <w:pStyle w:val="ListParagraph"/>
        <w:keepNext/>
        <w:keepLines/>
        <w:numPr>
          <w:ilvl w:val="0"/>
          <w:numId w:val="14"/>
        </w:numPr>
        <w:spacing w:before="240" w:after="360"/>
        <w:contextualSpacing w:val="0"/>
        <w:jc w:val="left"/>
        <w:outlineLvl w:val="1"/>
        <w:rPr>
          <w:rFonts w:eastAsiaTheme="majorEastAsia" w:cstheme="majorBidi"/>
          <w:b/>
          <w:vanish/>
          <w:sz w:val="26"/>
          <w:szCs w:val="26"/>
        </w:rPr>
      </w:pPr>
      <w:bookmarkStart w:id="36" w:name="_Toc106216052"/>
      <w:bookmarkStart w:id="37" w:name="_Toc106216074"/>
      <w:bookmarkStart w:id="38" w:name="_Toc106224528"/>
      <w:bookmarkStart w:id="39" w:name="_Toc106224560"/>
      <w:bookmarkStart w:id="40" w:name="_Toc106224582"/>
      <w:bookmarkStart w:id="41" w:name="_Toc106224663"/>
      <w:bookmarkStart w:id="42" w:name="_Toc106224690"/>
      <w:bookmarkStart w:id="43" w:name="_Toc106224712"/>
      <w:bookmarkStart w:id="44" w:name="_Toc106224740"/>
      <w:bookmarkStart w:id="45" w:name="_Toc106224922"/>
      <w:bookmarkStart w:id="46" w:name="_Toc106224944"/>
      <w:bookmarkStart w:id="47" w:name="_Toc106224990"/>
      <w:bookmarkStart w:id="48" w:name="_Toc106225063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6245C0EB" w14:textId="11085E47" w:rsidR="00BB5F35" w:rsidRDefault="00BB5F35" w:rsidP="00134DB2">
      <w:pPr>
        <w:pStyle w:val="Heading2"/>
      </w:pPr>
      <w:bookmarkStart w:id="49" w:name="_Toc106225064"/>
      <w:r>
        <w:t>Формулирование граничных условий</w:t>
      </w:r>
      <w:bookmarkEnd w:id="49"/>
    </w:p>
    <w:p w14:paraId="2A871905" w14:textId="72971F3F" w:rsidR="00973C1C" w:rsidRDefault="00973C1C" w:rsidP="00973C1C">
      <w:pPr>
        <w:ind w:firstLine="709"/>
        <w:rPr>
          <w:lang w:eastAsia="en-US"/>
        </w:rPr>
      </w:pPr>
      <w:r>
        <w:t xml:space="preserve">Пусть начало координат расположено в центре пластины, тогда </w:t>
      </w:r>
      <m:oMath>
        <m:r>
          <m:rPr>
            <m:sty m:val="p"/>
          </m:rP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-l;l</m:t>
            </m:r>
          </m:e>
        </m:d>
        <m:r>
          <m:rPr>
            <m:sty m:val="p"/>
          </m:rPr>
          <w:rPr>
            <w:rFonts w:ascii="Cambria Math" w:hAnsi="Cambria Math"/>
          </w:rPr>
          <m:t>,y∈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-h;h</m:t>
            </m:r>
          </m:e>
        </m:d>
      </m:oMath>
      <w:r>
        <w:t>, граничные условия будут иметь вид:</w:t>
      </w:r>
    </w:p>
    <w:tbl>
      <w:tblPr>
        <w:tblStyle w:val="a"/>
        <w:tblW w:w="4164" w:type="pct"/>
        <w:tblInd w:w="630" w:type="dxa"/>
        <w:tblLook w:val="04A0" w:firstRow="1" w:lastRow="0" w:firstColumn="1" w:lastColumn="0" w:noHBand="0" w:noVBand="1"/>
      </w:tblPr>
      <w:tblGrid>
        <w:gridCol w:w="2972"/>
        <w:gridCol w:w="2160"/>
        <w:gridCol w:w="1619"/>
        <w:gridCol w:w="1320"/>
      </w:tblGrid>
      <w:tr w:rsidR="00973C1C" w14:paraId="7D285A47" w14:textId="77777777" w:rsidTr="00973C1C">
        <w:tc>
          <w:tcPr>
            <w:tcW w:w="1841" w:type="pct"/>
            <w:hideMark/>
          </w:tcPr>
          <w:p w14:paraId="1BD79901" w14:textId="7B666DC5" w:rsidR="00973C1C" w:rsidRPr="003D1AFD" w:rsidRDefault="00CB433E">
            <w:pPr>
              <w:pStyle w:val="FootnoteText"/>
              <w:widowControl/>
              <w:spacing w:line="360" w:lineRule="auto"/>
              <w:ind w:firstLine="0"/>
              <w:rPr>
                <w:rFonts w:ascii="Times New Roman" w:hAnsi="Times New Roman"/>
                <w:b/>
                <w:i/>
                <w:szCs w:val="24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xx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x=±l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=αp=p</m:t>
                </m:r>
              </m:oMath>
            </m:oMathPara>
          </w:p>
        </w:tc>
        <w:tc>
          <w:tcPr>
            <w:tcW w:w="1338" w:type="pct"/>
          </w:tcPr>
          <w:p w14:paraId="14DD4463" w14:textId="01FDCD93" w:rsidR="00973C1C" w:rsidRPr="003D1AFD" w:rsidRDefault="00973C1C" w:rsidP="00973C1C">
            <w:pPr>
              <w:ind w:firstLine="159"/>
              <w:jc w:val="left"/>
              <w:rPr>
                <w:i/>
                <w:lang w:val="en-US"/>
              </w:rPr>
            </w:pPr>
            <w:r w:rsidRPr="003D1AFD">
              <w:rPr>
                <w:i/>
                <w:lang w:val="en-US"/>
              </w:rPr>
              <w:t>(1)</w:t>
            </w:r>
          </w:p>
        </w:tc>
        <w:tc>
          <w:tcPr>
            <w:tcW w:w="1003" w:type="pct"/>
            <w:hideMark/>
          </w:tcPr>
          <w:p w14:paraId="39157A14" w14:textId="489C5DF4" w:rsidR="00973C1C" w:rsidRPr="003D1AFD" w:rsidRDefault="00CB433E">
            <w:pPr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y=±h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818" w:type="pct"/>
            <w:hideMark/>
          </w:tcPr>
          <w:p w14:paraId="07F92C62" w14:textId="617F0BF6" w:rsidR="00973C1C" w:rsidRPr="003D1AFD" w:rsidRDefault="00973C1C" w:rsidP="00973C1C">
            <w:pPr>
              <w:pStyle w:val="FootnoteText"/>
              <w:widowControl/>
              <w:spacing w:line="360" w:lineRule="auto"/>
              <w:ind w:firstLine="245"/>
              <w:jc w:val="left"/>
              <w:rPr>
                <w:rFonts w:ascii="Times New Roman" w:hAnsi="Times New Roman"/>
                <w:i/>
                <w:iCs/>
                <w:szCs w:val="24"/>
                <w:lang w:val="ru-RU"/>
              </w:rPr>
            </w:pPr>
            <w:r w:rsidRPr="003D1AFD">
              <w:rPr>
                <w:rFonts w:ascii="Times New Roman" w:hAnsi="Times New Roman"/>
                <w:i/>
                <w:iCs/>
                <w:szCs w:val="24"/>
                <w:lang w:val="ru-RU"/>
              </w:rPr>
              <w:t>(2)</w:t>
            </w:r>
          </w:p>
        </w:tc>
      </w:tr>
      <w:tr w:rsidR="00973C1C" w14:paraId="0D61F632" w14:textId="77777777" w:rsidTr="00973C1C">
        <w:tc>
          <w:tcPr>
            <w:tcW w:w="1841" w:type="pct"/>
            <w:hideMark/>
          </w:tcPr>
          <w:p w14:paraId="101C5C38" w14:textId="2B23457F" w:rsidR="00973C1C" w:rsidRPr="003D1AFD" w:rsidRDefault="00CB433E">
            <w:pPr>
              <w:pStyle w:val="FootnoteText"/>
              <w:widowControl/>
              <w:spacing w:line="360" w:lineRule="auto"/>
              <w:ind w:firstLine="0"/>
              <w:rPr>
                <w:rFonts w:ascii="Times New Roman" w:hAnsi="Times New Roman"/>
                <w:b/>
                <w:i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уу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y=±h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=βP=0.8</m:t>
                </m:r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1338" w:type="pct"/>
          </w:tcPr>
          <w:p w14:paraId="07429D1C" w14:textId="134185BD" w:rsidR="00973C1C" w:rsidRPr="003D1AFD" w:rsidRDefault="00973C1C" w:rsidP="00973C1C">
            <w:pPr>
              <w:ind w:firstLine="159"/>
              <w:jc w:val="left"/>
              <w:rPr>
                <w:i/>
                <w:lang w:val="en-US"/>
              </w:rPr>
            </w:pPr>
            <w:r w:rsidRPr="003D1AFD">
              <w:rPr>
                <w:i/>
                <w:lang w:val="en-US"/>
              </w:rPr>
              <w:t>(3)</w:t>
            </w:r>
          </w:p>
        </w:tc>
        <w:tc>
          <w:tcPr>
            <w:tcW w:w="1003" w:type="pct"/>
            <w:hideMark/>
          </w:tcPr>
          <w:p w14:paraId="2B0A7EBA" w14:textId="177E8D54" w:rsidR="00973C1C" w:rsidRPr="003D1AFD" w:rsidRDefault="00CB433E">
            <w:pPr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x=±l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818" w:type="pct"/>
            <w:hideMark/>
          </w:tcPr>
          <w:p w14:paraId="4CAC69C1" w14:textId="6CCAA2CA" w:rsidR="00973C1C" w:rsidRPr="003D1AFD" w:rsidRDefault="00973C1C" w:rsidP="00973C1C">
            <w:pPr>
              <w:pStyle w:val="FootnoteText"/>
              <w:widowControl/>
              <w:spacing w:line="360" w:lineRule="auto"/>
              <w:ind w:firstLine="245"/>
              <w:jc w:val="left"/>
              <w:rPr>
                <w:rFonts w:ascii="Times New Roman" w:hAnsi="Times New Roman"/>
                <w:i/>
                <w:iCs/>
                <w:szCs w:val="24"/>
                <w:lang w:val="ru-RU"/>
              </w:rPr>
            </w:pPr>
            <w:r w:rsidRPr="003D1AFD">
              <w:rPr>
                <w:rFonts w:ascii="Times New Roman" w:hAnsi="Times New Roman"/>
                <w:i/>
                <w:iCs/>
                <w:szCs w:val="24"/>
                <w:lang w:val="ru-RU"/>
              </w:rPr>
              <w:t>(4)</w:t>
            </w:r>
          </w:p>
        </w:tc>
      </w:tr>
      <w:tr w:rsidR="00973C1C" w14:paraId="0D8B9442" w14:textId="77777777" w:rsidTr="00973C1C">
        <w:tc>
          <w:tcPr>
            <w:tcW w:w="1841" w:type="pct"/>
            <w:hideMark/>
          </w:tcPr>
          <w:p w14:paraId="022E90EB" w14:textId="0714475F" w:rsidR="00973C1C" w:rsidRPr="003D1AFD" w:rsidRDefault="00CB433E">
            <w:pPr>
              <w:pStyle w:val="FootnoteText"/>
              <w:widowControl/>
              <w:spacing w:line="360" w:lineRule="auto"/>
              <w:ind w:firstLine="0"/>
              <w:rPr>
                <w:rFonts w:ascii="Times New Roman" w:eastAsia="Calibri" w:hAnsi="Times New Roman"/>
                <w:i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rr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r=a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=0</m:t>
                </m:r>
              </m:oMath>
            </m:oMathPara>
          </w:p>
        </w:tc>
        <w:tc>
          <w:tcPr>
            <w:tcW w:w="1338" w:type="pct"/>
          </w:tcPr>
          <w:p w14:paraId="7612CCC2" w14:textId="29DCC09A" w:rsidR="00973C1C" w:rsidRPr="003D1AFD" w:rsidRDefault="00973C1C" w:rsidP="00973C1C">
            <w:pPr>
              <w:ind w:firstLine="159"/>
              <w:jc w:val="left"/>
              <w:rPr>
                <w:i/>
                <w:lang w:val="en-US"/>
              </w:rPr>
            </w:pPr>
            <w:r w:rsidRPr="003D1AFD">
              <w:rPr>
                <w:i/>
                <w:lang w:val="en-US"/>
              </w:rPr>
              <w:t>(5)</w:t>
            </w:r>
          </w:p>
        </w:tc>
        <w:tc>
          <w:tcPr>
            <w:tcW w:w="1003" w:type="pct"/>
            <w:hideMark/>
          </w:tcPr>
          <w:p w14:paraId="4F7A360D" w14:textId="01D3161C" w:rsidR="00973C1C" w:rsidRPr="003D1AFD" w:rsidRDefault="00CB433E">
            <w:pPr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  <m:r>
                              <w:rPr>
                                <w:rFonts w:ascii="Cambria Math" w:hAnsi="Cambria Math"/>
                                <w:szCs w:val="32"/>
                              </w:rPr>
                              <m:t>φ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r=a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818" w:type="pct"/>
            <w:hideMark/>
          </w:tcPr>
          <w:p w14:paraId="1E7870C9" w14:textId="48903208" w:rsidR="00973C1C" w:rsidRPr="003D1AFD" w:rsidRDefault="00973C1C" w:rsidP="00973C1C">
            <w:pPr>
              <w:pStyle w:val="FootnoteText"/>
              <w:widowControl/>
              <w:spacing w:line="360" w:lineRule="auto"/>
              <w:ind w:firstLine="245"/>
              <w:jc w:val="left"/>
              <w:rPr>
                <w:rFonts w:ascii="Times New Roman" w:hAnsi="Times New Roman"/>
                <w:i/>
                <w:iCs/>
                <w:szCs w:val="24"/>
                <w:lang w:val="ru-RU"/>
              </w:rPr>
            </w:pPr>
            <w:r w:rsidRPr="003D1AFD">
              <w:rPr>
                <w:rFonts w:ascii="Times New Roman" w:hAnsi="Times New Roman"/>
                <w:i/>
                <w:iCs/>
                <w:szCs w:val="24"/>
                <w:lang w:val="ru-RU"/>
              </w:rPr>
              <w:t>(6)</w:t>
            </w:r>
          </w:p>
        </w:tc>
      </w:tr>
    </w:tbl>
    <w:p w14:paraId="0902FA91" w14:textId="1F9227E4" w:rsidR="002F33F5" w:rsidRDefault="00D3445C" w:rsidP="002F33F5">
      <w:pPr>
        <w:spacing w:before="240"/>
        <w:ind w:firstLine="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35B0ADD" wp14:editId="046AEBFA">
                <wp:simplePos x="0" y="0"/>
                <wp:positionH relativeFrom="column">
                  <wp:posOffset>3790847</wp:posOffset>
                </wp:positionH>
                <wp:positionV relativeFrom="paragraph">
                  <wp:posOffset>1746093</wp:posOffset>
                </wp:positionV>
                <wp:extent cx="2327585" cy="2790923"/>
                <wp:effectExtent l="0" t="0" r="0" b="9525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585" cy="2790923"/>
                          <a:chOff x="0" y="0"/>
                          <a:chExt cx="2083435" cy="2498149"/>
                        </a:xfrm>
                      </wpg:grpSpPr>
                      <pic:pic xmlns:pic="http://schemas.openxmlformats.org/drawingml/2006/picture">
                        <pic:nvPicPr>
                          <pic:cNvPr id="52" name="Рисунок 3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47" r="18584"/>
                          <a:stretch/>
                        </pic:blipFill>
                        <pic:spPr bwMode="auto">
                          <a:xfrm>
                            <a:off x="0" y="0"/>
                            <a:ext cx="2083435" cy="2054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2115879"/>
                            <a:ext cx="2083435" cy="3822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75877C" w14:textId="19F68D47" w:rsidR="00CB433E" w:rsidRPr="004506DF" w:rsidRDefault="00CB433E" w:rsidP="002A28E7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50" w:name="_Ref106214364"/>
                              <w:bookmarkStart w:id="51" w:name="_Ref106214628"/>
                              <w:r>
                                <w:t xml:space="preserve">Рис. </w:t>
                              </w:r>
                              <w:bookmarkEnd w:id="50"/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Рис.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51"/>
                              <w:r w:rsidRPr="00D94CB2">
                                <w:t xml:space="preserve"> </w:t>
                              </w:r>
                              <w:r>
                                <w:t>Нормаль окружности в области отверстия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5B0ADD" id="Group 53" o:spid="_x0000_s1029" style="position:absolute;left:0;text-align:left;margin-left:298.5pt;margin-top:137.5pt;width:183.25pt;height:219.75pt;z-index:251687936;mso-width-relative:margin;mso-height-relative:margin" coordsize="20834,24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">
                <v:shape id="Рисунок 3" o:spid="_x0000_s1030" type="#_x0000_t75" style="position:absolute;width:20834;height:20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">
                  <v:imagedata r:id="rId11" o:title="" croptop="3832f" cropright="12179f"/>
                </v:shape>
                <v:shape id="Text Box 1" o:spid="_x0000_s1031" type="#_x0000_t202" style="position:absolute;top:21158;width:2083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075877C" w14:textId="19F68D47" w:rsidR="00CB433E" w:rsidRPr="004506DF" w:rsidRDefault="00CB433E" w:rsidP="002A28E7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52" w:name="_Ref106214364"/>
                        <w:bookmarkStart w:id="53" w:name="_Ref106214628"/>
                        <w:r>
                          <w:t xml:space="preserve">Рис. </w:t>
                        </w:r>
                        <w:bookmarkEnd w:id="52"/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Рис.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53"/>
                        <w:r w:rsidRPr="00D94CB2">
                          <w:t xml:space="preserve"> </w:t>
                        </w:r>
                        <w:r>
                          <w:t>Нормаль окружности в области отверстия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73C1C">
        <w:t xml:space="preserve">Наличие малого отверстия меняет распределение напряжений в точках, расположенных вблизи отверстия, и почти не влияет на напряжения в точках, удалённых от него. Местные напряжения быстро затухают, а следовательно, в точках, расстояние которых от отверстия велико по сравнению с </w:t>
      </w:r>
      <m:oMath>
        <m:r>
          <w:rPr>
            <w:rFonts w:ascii="Cambria Math" w:hAnsi="Cambria Math"/>
          </w:rPr>
          <m:t>r</m:t>
        </m:r>
      </m:oMath>
      <w:r w:rsidR="00973C1C">
        <w:t xml:space="preserve"> , изменения будут незначительными. Таким образом, если мы проведем окружность достаточно большого радиуса, можем считать, что напряжения в точках вне этой окружности не изменятся вне зависимости от наличия отверстия или его отсутствия.</w:t>
      </w:r>
    </w:p>
    <w:p w14:paraId="797261E8" w14:textId="75872F9D" w:rsidR="002F33F5" w:rsidRDefault="002F33F5" w:rsidP="002F33F5">
      <w:pPr>
        <w:spacing w:before="240"/>
        <w:ind w:firstLine="709"/>
      </w:pPr>
      <w:r>
        <w:t>Обоснуем граничные условия (5, 6).</w:t>
      </w:r>
    </w:p>
    <w:p w14:paraId="50DF406F" w14:textId="7C51DF7D" w:rsidR="00D3445C" w:rsidRDefault="002F33F5" w:rsidP="002F33F5">
      <w:pPr>
        <w:ind w:firstLine="709"/>
      </w:pPr>
      <w:r>
        <w:t xml:space="preserve">В полярной системе координат нормаль </w:t>
      </w:r>
      <m:oMath>
        <m:acc>
          <m:accPr>
            <m:chr m:val="̅"/>
            <m:ctrlPr>
              <w:rPr>
                <w:rFonts w:ascii="Cambria Math" w:eastAsia="Calibri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>
        <w:t xml:space="preserve"> окружности с радиусом </w:t>
      </w:r>
      <m:oMath>
        <m:r>
          <w:rPr>
            <w:rFonts w:ascii="Cambria Math" w:hAnsi="Cambria Math"/>
            <w:lang w:val="en-US"/>
          </w:rPr>
          <m:t>r</m:t>
        </m:r>
      </m:oMath>
      <w:r w:rsidRPr="002F33F5">
        <w:t xml:space="preserve"> </w:t>
      </w:r>
      <w:r>
        <w:t>(</w:t>
      </w:r>
      <w:r w:rsidR="008B521B">
        <w:fldChar w:fldCharType="begin"/>
      </w:r>
      <w:r w:rsidR="008B521B">
        <w:instrText xml:space="preserve"> REF _Ref106214628 \h </w:instrText>
      </w:r>
      <w:r w:rsidR="008B521B">
        <w:fldChar w:fldCharType="separate"/>
      </w:r>
      <w:r w:rsidR="008B521B">
        <w:t xml:space="preserve">Рис. </w:t>
      </w:r>
      <w:r w:rsidR="008B521B">
        <w:rPr>
          <w:noProof/>
        </w:rPr>
        <w:t>3</w:t>
      </w:r>
      <w:r w:rsidR="008B521B">
        <w:t>.</w:t>
      </w:r>
      <w:r w:rsidR="008B521B">
        <w:rPr>
          <w:noProof/>
        </w:rPr>
        <w:t>1</w:t>
      </w:r>
      <w:r w:rsidR="008B521B">
        <w:fldChar w:fldCharType="end"/>
      </w:r>
      <w:r>
        <w:t>) будет иметь компоненты (1,0).</w:t>
      </w:r>
    </w:p>
    <w:p w14:paraId="2FD7ED44" w14:textId="77777777" w:rsidR="00D3445C" w:rsidRDefault="002F33F5" w:rsidP="00D3445C">
      <w:pPr>
        <w:ind w:firstLine="709"/>
        <w:rPr>
          <w:lang w:eastAsia="en-US"/>
        </w:rPr>
      </w:pPr>
      <w:r>
        <w:t xml:space="preserve">Тогда </w:t>
      </w:r>
      <m:oMath>
        <m:acc>
          <m:accPr>
            <m:chr m:val="̅"/>
            <m:ctrlPr>
              <w:rPr>
                <w:rFonts w:ascii="Cambria Math" w:eastAsia="Calibri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b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=(1,0)∙</m:t>
        </m:r>
        <m:d>
          <m:dPr>
            <m:ctrlPr>
              <w:rPr>
                <w:rFonts w:ascii="Cambria Math" w:eastAsia="Calibri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libri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32"/>
                        </w:rPr>
                        <m:t>φ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libri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32"/>
                        </w:rPr>
                        <m:t>φ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32"/>
                        </w:rPr>
                        <m:t>φφ</m:t>
                      </m:r>
                    </m:sub>
                  </m:sSub>
                </m:e>
              </m:mr>
            </m:m>
          </m:e>
        </m:d>
        <m:r>
          <w:rPr>
            <w:rFonts w:ascii="Cambria Math" w:eastAsia="Calibri" w:hAnsi="Cambria Math"/>
          </w:rPr>
          <m:t>⇒</m:t>
        </m:r>
        <m:d>
          <m:dPr>
            <m:begChr m:val="{"/>
            <m:endChr m:val=""/>
            <m:ctrlPr>
              <w:rPr>
                <w:rFonts w:ascii="Cambria Math" w:eastAsia="Calibri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Calibri" w:hAnsi="Cambria Math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rr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="Calibri" w:hAnsi="Cambria Math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32"/>
                      </w:rPr>
                      <m:t>φ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>
        <w:t xml:space="preserve"> </w:t>
      </w:r>
    </w:p>
    <w:p w14:paraId="26B01485" w14:textId="77777777" w:rsidR="00D3445C" w:rsidRDefault="00D3445C">
      <w:pPr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3A57F152" w14:textId="77777777" w:rsidR="00D3445C" w:rsidRPr="00D3445C" w:rsidRDefault="00D3445C" w:rsidP="00D3445C">
      <w:pPr>
        <w:pStyle w:val="Heading2"/>
        <w:ind w:left="0" w:firstLine="720"/>
        <w:rPr>
          <w:sz w:val="24"/>
          <w:szCs w:val="24"/>
          <w:lang w:eastAsia="en-US"/>
        </w:rPr>
      </w:pPr>
      <w:bookmarkStart w:id="54" w:name="_Toc106225065"/>
      <w:r>
        <w:lastRenderedPageBreak/>
        <w:t>Аналитическое решение задачи</w:t>
      </w:r>
      <w:bookmarkEnd w:id="54"/>
    </w:p>
    <w:p w14:paraId="1647C69B" w14:textId="5F083807" w:rsidR="00D3445C" w:rsidRDefault="00D3445C" w:rsidP="00D3445C">
      <w:pPr>
        <w:ind w:firstLine="709"/>
        <w:rPr>
          <w:lang w:eastAsia="en-US"/>
        </w:rPr>
      </w:pPr>
      <w:r>
        <w:t xml:space="preserve">Найдем аналитическое решение задачи о растяжении пластины с круглым отверстием в направлении оси </w:t>
      </w:r>
      <m:oMath>
        <m:r>
          <w:rPr>
            <w:rFonts w:ascii="Cambria Math" w:hAnsi="Cambria Math"/>
          </w:rPr>
          <m:t>Ox</m:t>
        </m:r>
      </m:oMath>
      <w:r>
        <w:t xml:space="preserve">. Для удобства удем использовать полярную систему координат. Тогда вызываемые растягивающей нагрузкой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p</m:t>
        </m:r>
      </m:oMath>
      <w:r>
        <w:t xml:space="preserve"> нормальные </w:t>
      </w:r>
      <m:oMath>
        <m:sSubSup>
          <m:sSubSupPr>
            <m:ctrlPr>
              <w:rPr>
                <w:rFonts w:ascii="Cambria Math" w:eastAsia="Calibri" w:hAnsi="Cambria Math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rr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szCs w:val="32"/>
          </w:rPr>
          <m:t>φ</m:t>
        </m:r>
        <m:r>
          <w:rPr>
            <w:rFonts w:ascii="Cambria Math" w:hAnsi="Cambria Math"/>
          </w:rPr>
          <m:t>)</m:t>
        </m:r>
      </m:oMath>
      <w:r>
        <w:t xml:space="preserve"> и </w:t>
      </w:r>
      <m:oMath>
        <m:sSubSup>
          <m:sSubSupPr>
            <m:ctrlPr>
              <w:rPr>
                <w:rFonts w:ascii="Cambria Math" w:eastAsia="Calibri" w:hAnsi="Cambria Math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φφ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szCs w:val="32"/>
          </w:rPr>
          <m:t>φ</m:t>
        </m:r>
        <m:r>
          <w:rPr>
            <w:rFonts w:ascii="Cambria Math" w:hAnsi="Cambria Math"/>
          </w:rPr>
          <m:t>)</m:t>
        </m:r>
      </m:oMath>
      <w:r>
        <w:t xml:space="preserve"> и касательное </w:t>
      </w:r>
      <m:oMath>
        <m:sSubSup>
          <m:sSubSupPr>
            <m:ctrlPr>
              <w:rPr>
                <w:rFonts w:ascii="Cambria Math" w:eastAsia="Calibri" w:hAnsi="Cambria Math"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rφ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szCs w:val="32"/>
          </w:rPr>
          <m:t>φ</m:t>
        </m:r>
        <m:r>
          <w:rPr>
            <w:rFonts w:ascii="Cambria Math" w:hAnsi="Cambria Math"/>
          </w:rPr>
          <m:t>)</m:t>
        </m:r>
      </m:oMath>
      <w:r w:rsidR="00C23120">
        <w:t xml:space="preserve"> </w:t>
      </w:r>
      <w:r>
        <w:t xml:space="preserve">напряжения, коллинеарные оси </w:t>
      </w:r>
      <m:oMath>
        <m:r>
          <w:rPr>
            <w:rFonts w:ascii="Cambria Math" w:hAnsi="Cambria Math"/>
          </w:rPr>
          <m:t>Ox</m:t>
        </m:r>
      </m:oMath>
      <w:r>
        <w:t>, определяются в любой точке пластины по следующим формулам:</w:t>
      </w:r>
    </w:p>
    <w:p w14:paraId="7F5A7AF6" w14:textId="6EC96AAB" w:rsidR="00D3445C" w:rsidRPr="003D1AFD" w:rsidRDefault="00CB433E" w:rsidP="00D3445C">
      <w:pPr>
        <w:rPr>
          <w:i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1-4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φφ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</m:num>
            <m:den>
              <m:r>
                <w:rPr>
                  <w:rFonts w:ascii="Cambria Math" w:hAnsi="Cambria Math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</m:num>
            <m:den>
              <m:r>
                <w:rPr>
                  <w:rFonts w:ascii="Cambria Math" w:hAnsi="Cambria Math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1+3</m:t>
              </m:r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  <w:szCs w:val="32"/>
                </w:rPr>
              </m:ctrlPr>
            </m:funcPr>
            <m:fName>
              <m:r>
                <w:rPr>
                  <w:rFonts w:ascii="Cambria Math" w:hAnsi="Cambria Math"/>
                  <w:szCs w:val="32"/>
                </w:rPr>
                <m:t>cos</m:t>
              </m:r>
            </m:fName>
            <m:e>
              <m:r>
                <w:rPr>
                  <w:rFonts w:ascii="Cambria Math" w:hAnsi="Cambria Math"/>
                  <w:szCs w:val="32"/>
                </w:rPr>
                <m:t>2φ</m:t>
              </m:r>
            </m:e>
          </m:func>
          <m:r>
            <w:rPr>
              <w:rFonts w:ascii="Cambria Math" w:hAnsi="Cambria Math"/>
              <w:szCs w:val="32"/>
            </w:rPr>
            <m:t>,</m:t>
          </m:r>
          <m:r>
            <m:rPr>
              <m:sty m:val="p"/>
            </m:rPr>
            <w:rPr>
              <w:rFonts w:ascii="Cambria Math" w:hAnsi="Cambria Math"/>
              <w:szCs w:val="32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rφ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</m:num>
            <m:den>
              <m:r>
                <w:rPr>
                  <w:rFonts w:ascii="Cambria Math" w:hAnsi="Cambria Math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1+2</m:t>
              </m:r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Cs w:val="32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  <w:szCs w:val="32"/>
                </w:rPr>
              </m:ctrlPr>
            </m:funcPr>
            <m:fName>
              <m:r>
                <w:rPr>
                  <w:rFonts w:ascii="Cambria Math" w:hAnsi="Cambria Math"/>
                  <w:szCs w:val="32"/>
                </w:rPr>
                <m:t>sin</m:t>
              </m:r>
            </m:fName>
            <m:e>
              <m:r>
                <w:rPr>
                  <w:rFonts w:ascii="Cambria Math" w:hAnsi="Cambria Math"/>
                  <w:szCs w:val="32"/>
                </w:rPr>
                <m:t>2φ</m:t>
              </m:r>
            </m:e>
          </m:func>
          <m:r>
            <w:rPr>
              <w:rFonts w:ascii="Cambria Math" w:hAnsi="Cambria Math"/>
              <w:szCs w:val="32"/>
            </w:rPr>
            <m:t>,</m:t>
          </m:r>
          <m:r>
            <m:rPr>
              <m:sty m:val="p"/>
            </m:rPr>
            <w:rPr>
              <w:rFonts w:ascii="Cambria Math" w:hAnsi="Cambria Math"/>
              <w:szCs w:val="32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  <m:r>
                <w:rPr>
                  <w:rFonts w:ascii="Cambria Math" w:hAnsi="Cambria Math"/>
                </w:rPr>
                <m:t>=p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1-4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φφ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  <m:r>
                <w:rPr>
                  <w:rFonts w:ascii="Cambria Math" w:hAnsi="Cambria Math"/>
                </w:rPr>
                <m:t>=p</m:t>
              </m:r>
            </m:sub>
          </m:sSub>
          <m:r>
            <w:rPr>
              <w:rFonts w:ascii="Cambria Math" w:hAnsi="Cambria Math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r>
                <w:rPr>
                  <w:rFonts w:ascii="Cambria Math" w:hAnsi="Cambria Math"/>
                  <w:szCs w:val="32"/>
                </w:rPr>
                <m:t>p</m:t>
              </m:r>
            </m:num>
            <m:den>
              <m:r>
                <w:rPr>
                  <w:rFonts w:ascii="Cambria Math" w:hAnsi="Cambria Math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r>
                <w:rPr>
                  <w:rFonts w:ascii="Cambria Math" w:hAnsi="Cambria Math"/>
                  <w:szCs w:val="32"/>
                </w:rPr>
                <m:t>p</m:t>
              </m:r>
            </m:num>
            <m:den>
              <m:r>
                <w:rPr>
                  <w:rFonts w:ascii="Cambria Math" w:hAnsi="Cambria Math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1+3</m:t>
              </m:r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  <w:szCs w:val="32"/>
                </w:rPr>
              </m:ctrlPr>
            </m:funcPr>
            <m:fName>
              <m:r>
                <w:rPr>
                  <w:rFonts w:ascii="Cambria Math" w:hAnsi="Cambria Math"/>
                  <w:szCs w:val="32"/>
                </w:rPr>
                <m:t>cos</m:t>
              </m:r>
            </m:fName>
            <m:e>
              <m:r>
                <w:rPr>
                  <w:rFonts w:ascii="Cambria Math" w:hAnsi="Cambria Math"/>
                  <w:szCs w:val="32"/>
                </w:rPr>
                <m:t>2φ</m:t>
              </m:r>
            </m:e>
          </m:func>
          <m:r>
            <w:rPr>
              <w:rFonts w:ascii="Cambria Math" w:hAnsi="Cambria Math"/>
              <w:szCs w:val="32"/>
            </w:rPr>
            <m:t>,</m:t>
          </m:r>
          <m:r>
            <m:rPr>
              <m:sty m:val="p"/>
            </m:rPr>
            <w:rPr>
              <w:rFonts w:ascii="Cambria Math" w:hAnsi="Cambria Math"/>
              <w:szCs w:val="32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rφ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  <m:r>
                <w:rPr>
                  <w:rFonts w:ascii="Cambria Math" w:hAnsi="Cambria Math"/>
                </w:rPr>
                <m:t>=p</m:t>
              </m:r>
            </m:sub>
          </m:sSub>
          <m:r>
            <w:rPr>
              <w:rFonts w:ascii="Cambria Math" w:hAnsi="Cambria Math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r>
                <w:rPr>
                  <w:rFonts w:ascii="Cambria Math" w:hAnsi="Cambria Math"/>
                  <w:szCs w:val="32"/>
                </w:rPr>
                <m:t>p</m:t>
              </m:r>
            </m:num>
            <m:den>
              <m:r>
                <w:rPr>
                  <w:rFonts w:ascii="Cambria Math" w:hAnsi="Cambria Math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32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1+2</m:t>
              </m:r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Cs w:val="32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  <w:szCs w:val="32"/>
                </w:rPr>
              </m:ctrlPr>
            </m:funcPr>
            <m:fName>
              <m:r>
                <w:rPr>
                  <w:rFonts w:ascii="Cambria Math" w:hAnsi="Cambria Math"/>
                  <w:szCs w:val="32"/>
                </w:rPr>
                <m:t>sin</m:t>
              </m:r>
            </m:fName>
            <m:e>
              <m:r>
                <w:rPr>
                  <w:rFonts w:ascii="Cambria Math" w:hAnsi="Cambria Math"/>
                  <w:szCs w:val="32"/>
                </w:rPr>
                <m:t>2φ</m:t>
              </m:r>
            </m:e>
          </m:func>
          <m:r>
            <w:rPr>
              <w:rFonts w:ascii="Cambria Math" w:hAnsi="Cambria Math"/>
              <w:szCs w:val="32"/>
            </w:rPr>
            <m:t>.</m:t>
          </m:r>
        </m:oMath>
      </m:oMathPara>
    </w:p>
    <w:p w14:paraId="1C83B784" w14:textId="2F53523D" w:rsidR="00C23120" w:rsidRDefault="003D1AFD" w:rsidP="00C23120">
      <w:pPr>
        <w:ind w:firstLine="709"/>
      </w:pPr>
      <w:r>
        <w:t xml:space="preserve">Аналогично определяются вызываемые растягивающей нагрузкой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βp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0.8</m:t>
        </m:r>
        <m:r>
          <w:rPr>
            <w:rFonts w:ascii="Cambria Math" w:hAnsi="Cambria Math"/>
            <w:lang w:val="en-US"/>
          </w:rPr>
          <m:t>p</m:t>
        </m:r>
      </m:oMath>
      <w:r>
        <w:t xml:space="preserve"> нормальные </w:t>
      </w:r>
      <m:oMath>
        <m:sSubSup>
          <m:sSubSupPr>
            <m:ctrlPr>
              <w:rPr>
                <w:rFonts w:ascii="Cambria Math" w:eastAsia="Calibri" w:hAnsi="Cambria Math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rr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szCs w:val="32"/>
          </w:rPr>
          <m:t>φ</m:t>
        </m:r>
        <m:r>
          <w:rPr>
            <w:rFonts w:ascii="Cambria Math" w:hAnsi="Cambria Math"/>
          </w:rPr>
          <m:t>)</m:t>
        </m:r>
      </m:oMath>
      <w:r>
        <w:t xml:space="preserve"> и </w:t>
      </w:r>
      <m:oMath>
        <m:sSubSup>
          <m:sSubSupPr>
            <m:ctrlPr>
              <w:rPr>
                <w:rFonts w:ascii="Cambria Math" w:eastAsia="Calibri" w:hAnsi="Cambria Math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φφ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szCs w:val="32"/>
          </w:rPr>
          <m:t>φ</m:t>
        </m:r>
        <m:r>
          <w:rPr>
            <w:rFonts w:ascii="Cambria Math" w:hAnsi="Cambria Math"/>
          </w:rPr>
          <m:t>)</m:t>
        </m:r>
      </m:oMath>
      <w:r>
        <w:t xml:space="preserve"> и касательное </w:t>
      </w:r>
      <m:oMath>
        <m:sSubSup>
          <m:sSubSupPr>
            <m:ctrlPr>
              <w:rPr>
                <w:rFonts w:ascii="Cambria Math" w:eastAsia="Calibri" w:hAnsi="Cambria Math"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rφ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  <w:szCs w:val="32"/>
          </w:rPr>
          <m:t>φ</m:t>
        </m:r>
        <m:r>
          <w:rPr>
            <w:rFonts w:ascii="Cambria Math" w:hAnsi="Cambria Math"/>
          </w:rPr>
          <m:t>)</m:t>
        </m:r>
      </m:oMath>
      <w:r>
        <w:t xml:space="preserve"> напряжения, коллинеарные оси </w:t>
      </w:r>
      <m:oMath>
        <m:r>
          <w:rPr>
            <w:rFonts w:ascii="Cambria Math" w:hAnsi="Cambria Math"/>
          </w:rPr>
          <m:t>Ox</m:t>
        </m:r>
      </m:oMath>
      <w:r w:rsidR="00C23120">
        <w:t>:</w:t>
      </w:r>
    </w:p>
    <w:p w14:paraId="3671FAAE" w14:textId="6A8592A2" w:rsidR="00C23120" w:rsidRPr="00C23120" w:rsidRDefault="00CB433E" w:rsidP="00C23120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</m:sub>
              </m:sSub>
              <m:r>
                <w:rPr>
                  <w:rFonts w:ascii="Cambria Math" w:hAnsi="Cambria Math"/>
                </w:rPr>
                <m:t>=0.8p</m:t>
              </m:r>
            </m:sub>
          </m:sSub>
          <m:r>
            <w:rPr>
              <w:rFonts w:ascii="Cambria Math" w:hAnsi="Cambria Math"/>
            </w:rPr>
            <m:t>=0.4p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-0.4p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1-4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φφ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</m:sub>
              </m:sSub>
              <m:r>
                <w:rPr>
                  <w:rFonts w:ascii="Cambria Math" w:hAnsi="Cambria Math"/>
                </w:rPr>
                <m:t>=0.8p</m:t>
              </m:r>
            </m:sub>
          </m:sSub>
          <m:r>
            <w:rPr>
              <w:rFonts w:ascii="Cambria Math" w:hAnsi="Cambria Math"/>
            </w:rPr>
            <m:t>=0.4p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+0.4p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rφ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</m:sub>
              </m:sSub>
              <m:r>
                <w:rPr>
                  <w:rFonts w:ascii="Cambria Math" w:hAnsi="Cambria Math"/>
                </w:rPr>
                <m:t>=0.8p</m:t>
              </m:r>
            </m:sub>
          </m:sSub>
          <m:r>
            <w:rPr>
              <w:rFonts w:ascii="Cambria Math" w:hAnsi="Cambria Math"/>
            </w:rPr>
            <m:t>=0.4p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1+2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36FDFD52" w14:textId="409BB806" w:rsidR="00C23120" w:rsidRDefault="00C23120" w:rsidP="00C23120">
      <w:r>
        <w:t>Используя принцип суперпозиции, найдем полное решение в полярной системе координат для пластины с отверстием, нагруженной в двух взаимно перпендикулярных направлениях:</w:t>
      </w:r>
    </w:p>
    <w:p w14:paraId="30EF9B77" w14:textId="77777777" w:rsidR="00C23120" w:rsidRDefault="00C23120">
      <w:pPr>
        <w:spacing w:after="160" w:line="259" w:lineRule="auto"/>
        <w:ind w:firstLine="0"/>
        <w:jc w:val="left"/>
      </w:pPr>
      <w:r>
        <w:br w:type="page"/>
      </w:r>
    </w:p>
    <w:p w14:paraId="1A1DDA95" w14:textId="7E799D9C" w:rsidR="00D94CB2" w:rsidRDefault="00CB433E" w:rsidP="00C23120">
      <w:pPr>
        <w:rPr>
          <w:i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rr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=0.9p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+0.1p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1-4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φφ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φφ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φφ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=0.9p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-0.1p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  <w:lang w:eastAsia="en-US"/>
            </w:rPr>
            <m:t>,</m:t>
          </m:r>
          <m:r>
            <m:rPr>
              <m:sty m:val="p"/>
            </m:rPr>
            <w:rPr>
              <w:rFonts w:ascii="Cambria Math" w:hAnsi="Cambria Math"/>
              <w:lang w:eastAsia="en-US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rφ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rφ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rφ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=-0.1p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1+2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  <w:lang w:eastAsia="en-US"/>
            </w:rPr>
            <m:t>,</m:t>
          </m:r>
          <m:r>
            <m:rPr>
              <m:sty m:val="p"/>
            </m:rPr>
            <w:rPr>
              <w:rFonts w:ascii="Cambria Math" w:hAnsi="Cambria Math"/>
              <w:lang w:eastAsia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r=a</m:t>
              </m:r>
            </m:sub>
          </m:sSub>
          <m:r>
            <w:rPr>
              <w:rFonts w:ascii="Cambria Math" w:hAnsi="Cambria Math"/>
              <w:szCs w:val="32"/>
            </w:rPr>
            <m:t>=0,</m:t>
          </m:r>
          <m:r>
            <m:rPr>
              <m:sty m:val="p"/>
            </m:rPr>
            <w:rPr>
              <w:rFonts w:ascii="Cambria Math" w:hAnsi="Cambria Math"/>
              <w:szCs w:val="32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φφ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r=a</m:t>
              </m:r>
            </m:sub>
          </m:sSub>
          <m:r>
            <w:rPr>
              <w:rFonts w:ascii="Cambria Math" w:hAnsi="Cambria Math"/>
              <w:szCs w:val="32"/>
            </w:rPr>
            <m:t>=1.8</m:t>
          </m:r>
          <m:r>
            <w:rPr>
              <w:rFonts w:ascii="Cambria Math" w:hAnsi="Cambria Math"/>
              <w:szCs w:val="32"/>
              <w:lang w:val="en-US"/>
            </w:rPr>
            <m:t>p-0.4p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rφ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r=a</m:t>
              </m:r>
            </m:sub>
          </m:sSub>
          <m:r>
            <w:rPr>
              <w:rFonts w:ascii="Cambria Math" w:hAnsi="Cambria Math"/>
              <w:szCs w:val="32"/>
            </w:rPr>
            <m:t>=0.</m:t>
          </m:r>
        </m:oMath>
      </m:oMathPara>
    </w:p>
    <w:p w14:paraId="547863B7" w14:textId="2D59266A" w:rsidR="00D94CB2" w:rsidRDefault="00D94CB2">
      <w:pPr>
        <w:spacing w:after="160" w:line="259" w:lineRule="auto"/>
        <w:ind w:firstLine="0"/>
        <w:jc w:val="left"/>
        <w:rPr>
          <w:i/>
          <w:szCs w:val="32"/>
        </w:rPr>
      </w:pPr>
      <w:r>
        <w:rPr>
          <w:i/>
          <w:szCs w:val="32"/>
        </w:rPr>
        <w:br w:type="page"/>
      </w:r>
    </w:p>
    <w:p w14:paraId="0AAFD1DB" w14:textId="2B2E9D9F" w:rsidR="00881375" w:rsidRDefault="00881375" w:rsidP="00881375">
      <w:pPr>
        <w:pStyle w:val="Heading2"/>
        <w:ind w:left="0" w:firstLine="720"/>
      </w:pPr>
      <w:bookmarkStart w:id="55" w:name="_Toc106225066"/>
      <w:r>
        <w:lastRenderedPageBreak/>
        <w:t>Построение эпюр для аналитического решения</w:t>
      </w:r>
      <w:bookmarkEnd w:id="55"/>
    </w:p>
    <w:p w14:paraId="525E142A" w14:textId="2EBA4287" w:rsidR="00881375" w:rsidRDefault="00881375" w:rsidP="00881375">
      <w:pPr>
        <w:rPr>
          <w:lang w:eastAsia="en-US"/>
        </w:rPr>
      </w:pPr>
      <w:r>
        <w:rPr>
          <w:lang w:eastAsia="en-US"/>
        </w:rPr>
        <w:t>Формулы перехода из полярной в декартову систему координат для напряжений:</w:t>
      </w:r>
    </w:p>
    <w:p w14:paraId="7919EC6B" w14:textId="5D2B01FC" w:rsidR="00D94CB2" w:rsidRDefault="00CB433E" w:rsidP="00D94CB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φ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φφ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φ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rφ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φ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φφ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φ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rφ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  <w:lang w:eastAsia="en-US"/>
            </w:rPr>
            <m:t>,</m:t>
          </m:r>
          <m:r>
            <m:rPr>
              <m:sty m:val="p"/>
            </m:rPr>
            <w:rPr>
              <w:rFonts w:ascii="Cambria Math" w:hAnsi="Cambria Math"/>
              <w:lang w:eastAsia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rr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φφ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φ+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rφ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</m:oMath>
      </m:oMathPara>
    </w:p>
    <w:p w14:paraId="770E6BE6" w14:textId="10F0DF90" w:rsidR="00881375" w:rsidRDefault="00881375" w:rsidP="00AE38A0">
      <w:pPr>
        <w:pStyle w:val="Heading3"/>
        <w:numPr>
          <w:ilvl w:val="2"/>
          <w:numId w:val="15"/>
        </w:numPr>
        <w:ind w:firstLine="720"/>
      </w:pPr>
      <w:bookmarkStart w:id="56" w:name="_Toc106225067"/>
      <w:r>
        <w:t xml:space="preserve">Эпюра 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xx</m:t>
            </m:r>
          </m:sub>
        </m:sSub>
      </m:oMath>
      <w:r>
        <w:t xml:space="preserve"> в сечениях </w:t>
      </w:r>
      <m:oMath>
        <m:r>
          <m:rPr>
            <m:sty m:val="bi"/>
          </m:rPr>
          <w:rPr>
            <w:rFonts w:ascii="Cambria Math" w:hAnsi="Cambria Math"/>
          </w:rPr>
          <m:t>x=0, y=0</m:t>
        </m:r>
      </m:oMath>
      <w:bookmarkEnd w:id="56"/>
    </w:p>
    <w:p w14:paraId="656B4AEC" w14:textId="1851A084" w:rsidR="00AE38A0" w:rsidRPr="00AE38A0" w:rsidRDefault="00AE38A0" w:rsidP="00AE38A0">
      <w:pPr>
        <w:pStyle w:val="ListParagraph"/>
        <w:numPr>
          <w:ilvl w:val="0"/>
          <w:numId w:val="16"/>
        </w:numPr>
        <w:rPr>
          <w:rFonts w:eastAsiaTheme="majorEastAsia"/>
          <w:lang w:eastAsia="en-US"/>
        </w:rPr>
      </w:pPr>
      <m:oMath>
        <m:r>
          <w:rPr>
            <w:rFonts w:ascii="Cambria Math" w:eastAsiaTheme="majorEastAsia" w:hAnsi="Cambria Math"/>
            <w:lang w:eastAsia="en-US"/>
          </w:rPr>
          <m:t>x=0, φ=</m:t>
        </m:r>
        <m:f>
          <m:fPr>
            <m:ctrlPr>
              <w:rPr>
                <w:rFonts w:ascii="Cambria Math" w:eastAsiaTheme="majorEastAsia" w:hAnsi="Cambria Math"/>
                <w:i/>
                <w:lang w:eastAsia="en-US"/>
              </w:rPr>
            </m:ctrlPr>
          </m:fPr>
          <m:num>
            <m:r>
              <w:rPr>
                <w:rFonts w:ascii="Cambria Math" w:eastAsiaTheme="majorEastAsia" w:hAnsi="Cambria Math"/>
                <w:lang w:eastAsia="en-US"/>
              </w:rPr>
              <m:t>π</m:t>
            </m:r>
          </m:num>
          <m:den>
            <m:r>
              <w:rPr>
                <w:rFonts w:ascii="Cambria Math" w:eastAsiaTheme="majorEastAsia" w:hAnsi="Cambria Math"/>
                <w:lang w:eastAsia="en-US"/>
              </w:rPr>
              <m:t>2</m:t>
            </m:r>
          </m:den>
        </m:f>
      </m:oMath>
    </w:p>
    <w:p w14:paraId="21B0DA00" w14:textId="4838DDD0" w:rsidR="00AE38A0" w:rsidRPr="00C83011" w:rsidRDefault="00CB433E" w:rsidP="00881375">
      <w:pPr>
        <w:rPr>
          <w:rFonts w:eastAsiaTheme="majorEastAsia"/>
          <w:i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φφ</m:t>
              </m:r>
            </m:sub>
          </m:sSub>
          <m:r>
            <w:rPr>
              <w:rFonts w:ascii="Cambria Math" w:hAnsi="Cambria Math"/>
            </w:rPr>
            <m:t>=0.9p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+0.1p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r=a</m:t>
              </m:r>
            </m:sub>
          </m:sSub>
          <m:r>
            <w:rPr>
              <w:rFonts w:ascii="Cambria Math" w:hAnsi="Cambria Math"/>
              <w:szCs w:val="32"/>
            </w:rPr>
            <m:t>=2.2p,</m:t>
          </m:r>
          <m:r>
            <m:rPr>
              <m:sty m:val="p"/>
            </m:rPr>
            <w:rPr>
              <w:rFonts w:ascii="Cambria Math" w:hAnsi="Cambria Math"/>
              <w:szCs w:val="32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r=4a</m:t>
              </m:r>
            </m:sub>
          </m:sSub>
          <m:r>
            <w:rPr>
              <w:rFonts w:ascii="Cambria Math" w:hAnsi="Cambria Math"/>
              <w:szCs w:val="32"/>
            </w:rPr>
            <m:t>≈1.0574p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</m:t>
              </m:r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  <w:szCs w:val="32"/>
            </w:rPr>
            <m:t>=p.</m:t>
          </m:r>
        </m:oMath>
      </m:oMathPara>
    </w:p>
    <w:p w14:paraId="0B268F33" w14:textId="6D0BEE74" w:rsidR="00BB5F35" w:rsidRPr="00AE38A0" w:rsidRDefault="00E37D2E" w:rsidP="00AE38A0">
      <w:pPr>
        <w:rPr>
          <w:rFonts w:eastAsiaTheme="majorEastAsia" w:cstheme="majorBidi"/>
          <w:lang w:eastAsia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DC7CB9A" wp14:editId="14EB8733">
                <wp:simplePos x="0" y="0"/>
                <wp:positionH relativeFrom="column">
                  <wp:posOffset>250205</wp:posOffset>
                </wp:positionH>
                <wp:positionV relativeFrom="paragraph">
                  <wp:posOffset>8122</wp:posOffset>
                </wp:positionV>
                <wp:extent cx="5097145" cy="4309509"/>
                <wp:effectExtent l="0" t="0" r="8255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7145" cy="4309509"/>
                          <a:chOff x="0" y="0"/>
                          <a:chExt cx="5097145" cy="4309509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6510" cy="382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Text Box 65"/>
                        <wps:cNvSpPr txBox="1"/>
                        <wps:spPr>
                          <a:xfrm>
                            <a:off x="0" y="3880884"/>
                            <a:ext cx="5097145" cy="4286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481520" w14:textId="07201FD7" w:rsidR="00CB433E" w:rsidRPr="007D5F18" w:rsidRDefault="00CB433E" w:rsidP="002A28E7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Диагр.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Диагр.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Pr="00207D95">
                                <w:t xml:space="preserve"> </w:t>
                              </w:r>
                              <w:r w:rsidRPr="00FC3CD9">
                                <w:t xml:space="preserve">Эпюра напряжений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xx</m:t>
                                    </m:r>
                                  </m:sub>
                                </m:sSub>
                              </m:oMath>
                              <w:r w:rsidRPr="00FC3CD9">
                                <w:t xml:space="preserve">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 φ=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7CB9A" id="Group 17" o:spid="_x0000_s1032" style="position:absolute;left:0;text-align:left;margin-left:19.7pt;margin-top:.65pt;width:401.35pt;height:339.35pt;z-index:251698176" coordsize="50971,43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">
                <v:shape id="Picture 64" o:spid="_x0000_s1033" type="#_x0000_t75" style="position:absolute;width:50965;height:38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">
                  <v:imagedata r:id="rId13" o:title=""/>
                </v:shape>
                <v:shape id="Text Box 65" o:spid="_x0000_s1034" type="#_x0000_t202" style="position:absolute;top:38808;width:50971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sj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XgBLI8YAAADbAAAA&#10;DwAAAAAAAAAAAAAAAAAHAgAAZHJzL2Rvd25yZXYueG1sUEsFBgAAAAADAAMAtwAAAPoCAAAAAA==&#10;" stroked="f">
                  <v:textbox style="mso-fit-shape-to-text:t" inset="0,0,0,0">
                    <w:txbxContent>
                      <w:p w14:paraId="1C481520" w14:textId="07201FD7" w:rsidR="00CB433E" w:rsidRPr="007D5F18" w:rsidRDefault="00CB433E" w:rsidP="002A28E7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Диагр.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Диагр.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 w:rsidRPr="00207D95">
                          <w:t xml:space="preserve"> </w:t>
                        </w:r>
                        <w:r w:rsidRPr="00FC3CD9">
                          <w:t xml:space="preserve">Эпюра напряжений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xx</m:t>
                              </m:r>
                            </m:sub>
                          </m:sSub>
                        </m:oMath>
                        <w:r w:rsidRPr="00FC3CD9">
                          <w:t xml:space="preserve">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x=0, φ=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oMath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B5F35" w:rsidRPr="00AE38A0">
        <w:br w:type="page"/>
      </w:r>
    </w:p>
    <w:p w14:paraId="6A51C9BF" w14:textId="485479F4" w:rsidR="00D94CB2" w:rsidRPr="00D94CB2" w:rsidRDefault="00C66B9E" w:rsidP="00D94CB2">
      <w:pPr>
        <w:pStyle w:val="ListParagraph"/>
        <w:numPr>
          <w:ilvl w:val="0"/>
          <w:numId w:val="16"/>
        </w:numPr>
        <w:rPr>
          <w:rFonts w:ascii="Cambria Math" w:eastAsiaTheme="majorEastAsia" w:hAnsi="Cambria Math"/>
          <w:i/>
          <w:lang w:eastAsia="en-US"/>
        </w:rPr>
      </w:pPr>
      <m:oMath>
        <m:r>
          <w:rPr>
            <w:rFonts w:ascii="Cambria Math" w:eastAsiaTheme="majorEastAsia" w:hAnsi="Cambria Math"/>
            <w:lang w:eastAsia="en-US"/>
          </w:rPr>
          <w:lastRenderedPageBreak/>
          <m:t>y=0, φ=0</m:t>
        </m:r>
      </m:oMath>
    </w:p>
    <w:p w14:paraId="5EB59168" w14:textId="2FABCD30" w:rsidR="00D94CB2" w:rsidRPr="00C83011" w:rsidRDefault="00CB433E" w:rsidP="00D94CB2">
      <w:pPr>
        <w:rPr>
          <w:rFonts w:eastAsiaTheme="majorEastAsia"/>
          <w:i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=0.9p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+0.1p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1-4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r=a</m:t>
              </m:r>
            </m:sub>
          </m:sSub>
          <m:r>
            <w:rPr>
              <w:rFonts w:ascii="Cambria Math" w:hAnsi="Cambria Math"/>
              <w:szCs w:val="32"/>
            </w:rPr>
            <m:t>=0,</m:t>
          </m:r>
          <m:r>
            <m:rPr>
              <m:sty m:val="p"/>
            </m:rPr>
            <w:rPr>
              <w:rFonts w:ascii="Cambria Math" w:hAnsi="Cambria Math"/>
              <w:szCs w:val="32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r=4a</m:t>
              </m:r>
            </m:sub>
          </m:sSub>
          <m:r>
            <w:rPr>
              <w:rFonts w:ascii="Cambria Math" w:hAnsi="Cambria Math"/>
              <w:szCs w:val="32"/>
            </w:rPr>
            <m:t>≈0.9199p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</m:t>
              </m:r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  <w:szCs w:val="32"/>
            </w:rPr>
            <m:t>=p.</m:t>
          </m:r>
        </m:oMath>
      </m:oMathPara>
    </w:p>
    <w:p w14:paraId="68359813" w14:textId="5F94E314" w:rsidR="006C1732" w:rsidRDefault="00E37D2E">
      <w:pPr>
        <w:spacing w:after="160" w:line="259" w:lineRule="auto"/>
        <w:ind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DD85187" wp14:editId="2AAE7DE7">
                <wp:simplePos x="0" y="0"/>
                <wp:positionH relativeFrom="column">
                  <wp:posOffset>-121935</wp:posOffset>
                </wp:positionH>
                <wp:positionV relativeFrom="paragraph">
                  <wp:posOffset>60724</wp:posOffset>
                </wp:positionV>
                <wp:extent cx="5847715" cy="4821599"/>
                <wp:effectExtent l="0" t="0" r="635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7715" cy="4821599"/>
                          <a:chOff x="0" y="0"/>
                          <a:chExt cx="5847715" cy="4821599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7715" cy="438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4444409"/>
                            <a:ext cx="5847715" cy="377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7AF68A" w14:textId="100BE554" w:rsidR="00CB433E" w:rsidRPr="00207D95" w:rsidRDefault="00CB433E" w:rsidP="002A28E7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Диагр.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Диагр.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 w:rsidRPr="00207D95">
                                <w:t xml:space="preserve"> Эпюра напряжений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σ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_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xx</m:t>
                                </m:r>
                              </m:oMath>
                              <w:r w:rsidRPr="00207D95">
                                <w:t xml:space="preserve"> 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=0, 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85187" id="Group 18" o:spid="_x0000_s1035" style="position:absolute;margin-left:-9.6pt;margin-top:4.8pt;width:460.45pt;height:379.65pt;z-index:251705344" coordsize="58477,48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">
                <v:shape id="Picture 63" o:spid="_x0000_s1036" type="#_x0000_t75" style="position:absolute;width:58477;height:4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">
                  <v:imagedata r:id="rId15" o:title=""/>
                </v:shape>
                <v:shape id="Text Box 67" o:spid="_x0000_s1037" type="#_x0000_t202" style="position:absolute;top:44444;width:58477;height:3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P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wZ5wz8YAAADbAAAA&#10;DwAAAAAAAAAAAAAAAAAHAgAAZHJzL2Rvd25yZXYueG1sUEsFBgAAAAADAAMAtwAAAPoCAAAAAA==&#10;" stroked="f">
                  <v:textbox style="mso-fit-shape-to-text:t" inset="0,0,0,0">
                    <w:txbxContent>
                      <w:p w14:paraId="407AF68A" w14:textId="100BE554" w:rsidR="00CB433E" w:rsidRPr="00207D95" w:rsidRDefault="00CB433E" w:rsidP="002A28E7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Диагр.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Диагр.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 w:rsidRPr="00207D95">
                          <w:t xml:space="preserve"> Эпюра напряжений </w:t>
                        </w:r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  <m:r>
                            <w:rPr>
                              <w:rFonts w:ascii="Cambria Math" w:hAnsi="Cambria Math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xx</m:t>
                          </m:r>
                        </m:oMath>
                        <w:r w:rsidRPr="00207D95">
                          <w:t xml:space="preserve">  при </w:t>
                        </w:r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=0, 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φ</m:t>
                          </m:r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C1732">
        <w:br w:type="page"/>
      </w:r>
    </w:p>
    <w:p w14:paraId="018811FA" w14:textId="40F82AE8" w:rsidR="006C1732" w:rsidRPr="006C1732" w:rsidRDefault="006C1732" w:rsidP="006C1732">
      <w:pPr>
        <w:pStyle w:val="Heading3"/>
        <w:rPr>
          <w:sz w:val="28"/>
          <w:szCs w:val="48"/>
        </w:rPr>
      </w:pPr>
      <w:bookmarkStart w:id="57" w:name="_Toc106225068"/>
      <w:r>
        <w:lastRenderedPageBreak/>
        <w:t xml:space="preserve">Эпюра 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yy</m:t>
            </m:r>
          </m:sub>
        </m:sSub>
      </m:oMath>
      <w:r>
        <w:t xml:space="preserve"> в сечениях </w:t>
      </w:r>
      <m:oMath>
        <m:r>
          <m:rPr>
            <m:sty m:val="bi"/>
          </m:rPr>
          <w:rPr>
            <w:rFonts w:ascii="Cambria Math" w:hAnsi="Cambria Math"/>
          </w:rPr>
          <m:t>x=0, y=0</m:t>
        </m:r>
      </m:oMath>
      <w:bookmarkEnd w:id="57"/>
    </w:p>
    <w:p w14:paraId="54152DEC" w14:textId="0D33D42D" w:rsidR="00AA66FE" w:rsidRPr="00D94CB2" w:rsidRDefault="00AA66FE" w:rsidP="007310F4">
      <w:pPr>
        <w:pStyle w:val="ListParagraph"/>
        <w:numPr>
          <w:ilvl w:val="0"/>
          <w:numId w:val="18"/>
        </w:numPr>
        <w:ind w:left="0" w:firstLine="720"/>
        <w:rPr>
          <w:rFonts w:ascii="Cambria Math" w:eastAsiaTheme="majorEastAsia" w:hAnsi="Cambria Math"/>
          <w:i/>
          <w:lang w:eastAsia="en-US"/>
        </w:rPr>
      </w:pPr>
      <m:oMath>
        <m:r>
          <w:rPr>
            <w:rFonts w:ascii="Cambria Math" w:eastAsiaTheme="majorEastAsia" w:hAnsi="Cambria Math"/>
            <w:lang w:eastAsia="en-US"/>
          </w:rPr>
          <m:t>y=0, φ=</m:t>
        </m:r>
        <m:f>
          <m:fPr>
            <m:ctrlPr>
              <w:rPr>
                <w:rFonts w:ascii="Cambria Math" w:eastAsiaTheme="majorEastAsia" w:hAnsi="Cambria Math"/>
                <w:i/>
                <w:lang w:eastAsia="en-US"/>
              </w:rPr>
            </m:ctrlPr>
          </m:fPr>
          <m:num>
            <m:r>
              <w:rPr>
                <w:rFonts w:ascii="Cambria Math" w:eastAsiaTheme="majorEastAsia" w:hAnsi="Cambria Math"/>
                <w:lang w:eastAsia="en-US"/>
              </w:rPr>
              <m:t>π</m:t>
            </m:r>
          </m:num>
          <m:den>
            <m:r>
              <w:rPr>
                <w:rFonts w:ascii="Cambria Math" w:eastAsiaTheme="majorEastAsia" w:hAnsi="Cambria Math"/>
                <w:lang w:eastAsia="en-US"/>
              </w:rPr>
              <m:t>2</m:t>
            </m:r>
          </m:den>
        </m:f>
      </m:oMath>
    </w:p>
    <w:p w14:paraId="4B8F8D34" w14:textId="1DB03A88" w:rsidR="00AA66FE" w:rsidRPr="00C83011" w:rsidRDefault="00CB433E" w:rsidP="00AA66FE">
      <w:pPr>
        <w:rPr>
          <w:rFonts w:eastAsiaTheme="majorEastAsia"/>
          <w:i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=0.9p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-0.1p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1-4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r=a</m:t>
              </m:r>
            </m:sub>
          </m:sSub>
          <m:r>
            <w:rPr>
              <w:rFonts w:ascii="Cambria Math" w:hAnsi="Cambria Math"/>
              <w:szCs w:val="32"/>
            </w:rPr>
            <m:t>=0,</m:t>
          </m:r>
          <m:r>
            <m:rPr>
              <m:sty m:val="p"/>
            </m:rPr>
            <w:rPr>
              <w:rFonts w:ascii="Cambria Math" w:hAnsi="Cambria Math"/>
              <w:szCs w:val="32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yy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r=4a</m:t>
              </m:r>
            </m:sub>
          </m:sSub>
          <m:r>
            <w:rPr>
              <w:rFonts w:ascii="Cambria Math" w:hAnsi="Cambria Math"/>
              <w:szCs w:val="32"/>
            </w:rPr>
            <m:t>≈0.7675p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yy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</m:t>
              </m:r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  <w:szCs w:val="32"/>
            </w:rPr>
            <m:t>=0.8p.</m:t>
          </m:r>
        </m:oMath>
      </m:oMathPara>
    </w:p>
    <w:p w14:paraId="4108B217" w14:textId="0B92D0C4" w:rsidR="007310F4" w:rsidRDefault="00E37D2E">
      <w:pPr>
        <w:spacing w:after="160" w:line="259" w:lineRule="auto"/>
        <w:ind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A5FA873" wp14:editId="0320E09C">
                <wp:simplePos x="0" y="0"/>
                <wp:positionH relativeFrom="column">
                  <wp:posOffset>-4977</wp:posOffset>
                </wp:positionH>
                <wp:positionV relativeFrom="paragraph">
                  <wp:posOffset>-103092</wp:posOffset>
                </wp:positionV>
                <wp:extent cx="6156325" cy="4288244"/>
                <wp:effectExtent l="0" t="0" r="0" b="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325" cy="4288244"/>
                          <a:chOff x="0" y="0"/>
                          <a:chExt cx="6156325" cy="4288244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261" y="0"/>
                            <a:ext cx="5074920" cy="380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0" y="3859619"/>
                            <a:ext cx="6156325" cy="4286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B00C79" w14:textId="27B95D5D" w:rsidR="00CB433E" w:rsidRPr="007310F4" w:rsidRDefault="00CB433E" w:rsidP="002A28E7">
                              <w:pPr>
                                <w:pStyle w:val="Caption"/>
                                <w:rPr>
                                  <w:b/>
                                  <w:noProof/>
                                </w:rPr>
                              </w:pPr>
                              <w:r>
                                <w:t xml:space="preserve">Диагр.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Диагр.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 w:rsidRPr="007310F4">
                                <w:t xml:space="preserve"> Эпюра напряжений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yy</m:t>
                                    </m:r>
                                  </m:sub>
                                </m:sSub>
                              </m:oMath>
                              <w:r w:rsidRPr="007310F4">
                                <w:t xml:space="preserve">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=0, 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π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5FA873" id="Group 20" o:spid="_x0000_s1038" style="position:absolute;margin-left:-.4pt;margin-top:-8.1pt;width:484.75pt;height:337.65pt;z-index:251715584" coordsize="61563,4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">
                <v:shape id="Picture 69" o:spid="_x0000_s1039" type="#_x0000_t75" style="position:absolute;left:5422;width:50749;height:38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">
                  <v:imagedata r:id="rId17" o:title=""/>
                </v:shape>
                <v:shape id="Text Box 70" o:spid="_x0000_s1040" type="#_x0000_t202" style="position:absolute;top:38596;width:61563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0FB00C79" w14:textId="27B95D5D" w:rsidR="00CB433E" w:rsidRPr="007310F4" w:rsidRDefault="00CB433E" w:rsidP="002A28E7">
                        <w:pPr>
                          <w:pStyle w:val="Caption"/>
                          <w:rPr>
                            <w:b/>
                            <w:noProof/>
                          </w:rPr>
                        </w:pPr>
                        <w:r>
                          <w:t xml:space="preserve">Диагр.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Диагр.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 w:rsidRPr="007310F4">
                          <w:t xml:space="preserve"> Эпюра напряжений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yy</m:t>
                              </m:r>
                            </m:sub>
                          </m:sSub>
                        </m:oMath>
                        <w:r w:rsidRPr="007310F4">
                          <w:t xml:space="preserve"> при </w:t>
                        </w:r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=0, 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φ</m:t>
                          </m:r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oMath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310F4">
        <w:br w:type="page"/>
      </w:r>
    </w:p>
    <w:p w14:paraId="19847B3B" w14:textId="0777E0A9" w:rsidR="007310F4" w:rsidRPr="00AE38A0" w:rsidRDefault="007310F4" w:rsidP="005C7383">
      <w:pPr>
        <w:pStyle w:val="ListParagraph"/>
        <w:numPr>
          <w:ilvl w:val="0"/>
          <w:numId w:val="18"/>
        </w:numPr>
        <w:ind w:left="0" w:firstLine="720"/>
        <w:rPr>
          <w:rFonts w:eastAsiaTheme="majorEastAsia"/>
          <w:lang w:eastAsia="en-US"/>
        </w:rPr>
      </w:pPr>
      <m:oMath>
        <m:r>
          <w:rPr>
            <w:rFonts w:ascii="Cambria Math" w:eastAsiaTheme="majorEastAsia" w:hAnsi="Cambria Math"/>
            <w:lang w:eastAsia="en-US"/>
          </w:rPr>
          <w:lastRenderedPageBreak/>
          <m:t>x=0, φ=0</m:t>
        </m:r>
      </m:oMath>
    </w:p>
    <w:p w14:paraId="0A784155" w14:textId="68B19A14" w:rsidR="007310F4" w:rsidRPr="00C83011" w:rsidRDefault="00CB433E" w:rsidP="007310F4">
      <w:pPr>
        <w:rPr>
          <w:rFonts w:eastAsiaTheme="majorEastAsia"/>
          <w:i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φφ</m:t>
              </m:r>
            </m:sub>
          </m:sSub>
          <m:r>
            <w:rPr>
              <w:rFonts w:ascii="Cambria Math" w:hAnsi="Cambria Math"/>
            </w:rPr>
            <m:t>=0.9p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-0.1p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r=a</m:t>
              </m:r>
            </m:sub>
          </m:sSub>
          <m:r>
            <w:rPr>
              <w:rFonts w:ascii="Cambria Math" w:hAnsi="Cambria Math"/>
              <w:szCs w:val="32"/>
            </w:rPr>
            <m:t>=1.4</m:t>
          </m:r>
          <m:r>
            <w:rPr>
              <w:rFonts w:ascii="Cambria Math" w:hAnsi="Cambria Math"/>
              <w:szCs w:val="32"/>
              <w:lang w:val="en-US"/>
            </w:rPr>
            <m:t>p</m:t>
          </m:r>
          <m:r>
            <w:rPr>
              <w:rFonts w:ascii="Cambria Math" w:hAnsi="Cambria Math"/>
              <w:szCs w:val="32"/>
            </w:rPr>
            <m:t>,</m:t>
          </m:r>
          <m:r>
            <m:rPr>
              <m:sty m:val="p"/>
            </m:rPr>
            <w:rPr>
              <w:rFonts w:ascii="Cambria Math" w:hAnsi="Cambria Math"/>
              <w:szCs w:val="32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r=4a</m:t>
              </m:r>
            </m:sub>
          </m:sSub>
          <m:r>
            <w:rPr>
              <w:rFonts w:ascii="Cambria Math" w:hAnsi="Cambria Math"/>
              <w:szCs w:val="32"/>
            </w:rPr>
            <m:t>≈0.8551p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yy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</m:t>
              </m:r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  <w:szCs w:val="32"/>
            </w:rPr>
            <m:t>=0.8p.</m:t>
          </m:r>
        </m:oMath>
      </m:oMathPara>
    </w:p>
    <w:p w14:paraId="4667E85E" w14:textId="3A319642" w:rsidR="00EE744B" w:rsidRDefault="00C51E31">
      <w:pPr>
        <w:spacing w:after="160" w:line="259" w:lineRule="auto"/>
        <w:ind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B5E3680" wp14:editId="05C3E104">
                <wp:simplePos x="0" y="0"/>
                <wp:positionH relativeFrom="column">
                  <wp:posOffset>153587</wp:posOffset>
                </wp:positionH>
                <wp:positionV relativeFrom="paragraph">
                  <wp:posOffset>33296</wp:posOffset>
                </wp:positionV>
                <wp:extent cx="5847715" cy="4821969"/>
                <wp:effectExtent l="0" t="0" r="635" b="0"/>
                <wp:wrapSquare wrapText="bothSides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7715" cy="4821969"/>
                          <a:chOff x="0" y="0"/>
                          <a:chExt cx="5847715" cy="4821969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7080" cy="438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4444779"/>
                            <a:ext cx="5847715" cy="377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708400" w14:textId="42435DF0" w:rsidR="00CB433E" w:rsidRPr="007220BE" w:rsidRDefault="00CB433E" w:rsidP="002A28E7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Диагр.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Диагр.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D732C6">
                                <w:t xml:space="preserve">Эпюра напряжений </w:t>
                              </w:r>
                              <w:r w:rsidRPr="001B38D9">
                                <w:rPr>
                                  <w:b/>
                                </w:rPr>
                                <w:t>σ</w:t>
                              </w:r>
                              <w:proofErr w:type="spellStart"/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yy</w:t>
                              </w:r>
                              <w:proofErr w:type="spellEnd"/>
                              <w:r w:rsidRPr="00D732C6">
                                <w:rPr>
                                  <w:vertAlign w:val="subscript"/>
                                </w:rPr>
                                <w:t xml:space="preserve"> </w:t>
                              </w:r>
                              <w:r w:rsidRPr="00D732C6">
                                <w:t xml:space="preserve">при </w:t>
                              </w:r>
                              <w:r>
                                <w:t>y</w:t>
                              </w:r>
                              <w:r w:rsidRPr="00D732C6">
                                <w:t xml:space="preserve">=0, </w:t>
                              </w:r>
                              <w:r w:rsidRPr="00D732C6">
                                <w:rPr>
                                  <w:lang w:val="en-US"/>
                                </w:rPr>
                                <w:t>φ</w:t>
                              </w:r>
                              <w:r w:rsidRPr="00D732C6">
                                <w:t>=</w:t>
                              </w:r>
                              <m:oMath>
                                <m:r>
                                  <w:rPr>
                                    <w:rFonts w:ascii="Cambria Math" w:eastAsia="Calibri" w:hAnsi="Cambria Math"/>
                                    <w:lang w:eastAsia="en-US"/>
                                  </w:rPr>
                                  <m:t>0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E3680" id="Group 2" o:spid="_x0000_s1041" style="position:absolute;margin-left:12.1pt;margin-top:2.6pt;width:460.45pt;height:379.7pt;z-index:251725824" coordsize="58477,48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">
                <v:shape id="Picture 6" o:spid="_x0000_s1042" type="#_x0000_t75" style="position:absolute;width:58470;height:4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">
                  <v:imagedata r:id="rId19" o:title=""/>
                </v:shape>
                <v:shape id="Text Box 7" o:spid="_x0000_s1043" type="#_x0000_t202" style="position:absolute;top:44447;width:58477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45708400" w14:textId="42435DF0" w:rsidR="00CB433E" w:rsidRPr="007220BE" w:rsidRDefault="00CB433E" w:rsidP="002A28E7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Диагр.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Диагр.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D732C6">
                          <w:t xml:space="preserve">Эпюра напряжений </w:t>
                        </w:r>
                        <w:r w:rsidRPr="001B38D9">
                          <w:rPr>
                            <w:b/>
                          </w:rPr>
                          <w:t>σ</w:t>
                        </w:r>
                        <w:proofErr w:type="spellStart"/>
                        <w:r>
                          <w:rPr>
                            <w:vertAlign w:val="subscript"/>
                            <w:lang w:val="en-US"/>
                          </w:rPr>
                          <w:t>yy</w:t>
                        </w:r>
                        <w:proofErr w:type="spellEnd"/>
                        <w:r w:rsidRPr="00D732C6">
                          <w:rPr>
                            <w:vertAlign w:val="subscript"/>
                          </w:rPr>
                          <w:t xml:space="preserve"> </w:t>
                        </w:r>
                        <w:r w:rsidRPr="00D732C6">
                          <w:t xml:space="preserve">при </w:t>
                        </w:r>
                        <w:r>
                          <w:t>y</w:t>
                        </w:r>
                        <w:r w:rsidRPr="00D732C6">
                          <w:t xml:space="preserve">=0, </w:t>
                        </w:r>
                        <w:r w:rsidRPr="00D732C6">
                          <w:rPr>
                            <w:lang w:val="en-US"/>
                          </w:rPr>
                          <w:t>φ</w:t>
                        </w:r>
                        <w:r w:rsidRPr="00D732C6">
                          <w:t>=</w:t>
                        </w:r>
                        <m:oMath>
                          <m:r>
                            <w:rPr>
                              <w:rFonts w:ascii="Cambria Math" w:eastAsia="Calibri" w:hAnsi="Cambria Math"/>
                              <w:lang w:eastAsia="en-US"/>
                            </w:rPr>
                            <m:t>0</m:t>
                          </m:r>
                        </m:oMath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E744B">
        <w:br w:type="page"/>
      </w:r>
    </w:p>
    <w:p w14:paraId="2A8B1D1B" w14:textId="636755BF" w:rsidR="00EE744B" w:rsidRPr="00EE744B" w:rsidRDefault="00EE744B" w:rsidP="00EE744B">
      <w:pPr>
        <w:pStyle w:val="Heading3"/>
        <w:rPr>
          <w:sz w:val="28"/>
          <w:szCs w:val="48"/>
        </w:rPr>
      </w:pPr>
      <w:bookmarkStart w:id="58" w:name="_Toc106225069"/>
      <w:r w:rsidRPr="00BF2EC9">
        <w:lastRenderedPageBreak/>
        <w:t xml:space="preserve">Эпюра 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  <w:lang w:val="en-US"/>
              </w:rPr>
              <m:t>xy</m:t>
            </m:r>
          </m:sub>
        </m:sSub>
      </m:oMath>
      <w:r w:rsidRPr="00BF2EC9">
        <w:t xml:space="preserve"> в сечениях </w:t>
      </w:r>
      <m:oMath>
        <m:r>
          <m:rPr>
            <m:sty m:val="bi"/>
          </m:rPr>
          <w:rPr>
            <w:rFonts w:ascii="Cambria Math" w:hAnsi="Cambria Math"/>
          </w:rPr>
          <m:t>x=0, y=0</m:t>
        </m:r>
      </m:oMath>
      <w:bookmarkEnd w:id="58"/>
    </w:p>
    <w:p w14:paraId="24094D64" w14:textId="13EAB698" w:rsidR="00EE744B" w:rsidRDefault="00EE744B" w:rsidP="00EE744B">
      <w:pPr>
        <w:pStyle w:val="ListParagraph"/>
        <w:numPr>
          <w:ilvl w:val="0"/>
          <w:numId w:val="20"/>
        </w:numPr>
      </w:pPr>
      <w:r w:rsidRPr="00EE744B">
        <w:rPr>
          <w:lang w:val="en-US"/>
        </w:rPr>
        <w:t>x</w:t>
      </w:r>
      <w:r w:rsidRPr="00BF2EC9">
        <w:t>=0, φ=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BF2EC9">
        <w:t>:</w:t>
      </w:r>
    </w:p>
    <w:p w14:paraId="083B56B8" w14:textId="6F8B1496" w:rsidR="00EE744B" w:rsidRPr="00EE744B" w:rsidRDefault="00CB433E" w:rsidP="00EE744B">
      <w:pPr>
        <w:ind w:left="72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-σ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rφ</m:t>
              </m:r>
            </m:sub>
          </m:sSub>
          <m:r>
            <w:rPr>
              <w:rFonts w:ascii="Cambria Math" w:hAnsi="Cambria Math"/>
            </w:rPr>
            <m:t>=0.</m:t>
          </m:r>
        </m:oMath>
      </m:oMathPara>
    </w:p>
    <w:p w14:paraId="5FDF008E" w14:textId="66ACA4CE" w:rsidR="00EE744B" w:rsidRPr="00EE744B" w:rsidRDefault="00EE744B" w:rsidP="00EE744B">
      <w:pPr>
        <w:pStyle w:val="ListParagraph"/>
        <w:numPr>
          <w:ilvl w:val="0"/>
          <w:numId w:val="20"/>
        </w:numPr>
      </w:pPr>
      <w:r w:rsidRPr="00EE744B">
        <w:rPr>
          <w:lang w:val="en-US"/>
        </w:rPr>
        <w:t>y</w:t>
      </w:r>
      <w:r w:rsidRPr="00BF2EC9">
        <w:t>=0, φ=</w:t>
      </w:r>
      <m:oMath>
        <m:r>
          <m:rPr>
            <m:sty m:val="p"/>
          </m:rPr>
          <w:rPr>
            <w:rFonts w:ascii="Cambria Math" w:hAnsi="Cambria Math"/>
          </w:rPr>
          <m:t>0</m:t>
        </m:r>
      </m:oMath>
      <w:r w:rsidRPr="00BF2EC9">
        <w:t>:</w:t>
      </w:r>
    </w:p>
    <w:p w14:paraId="4D38DF43" w14:textId="45A1A884" w:rsidR="00EE744B" w:rsidRPr="00EE744B" w:rsidRDefault="00CB433E" w:rsidP="00EE744B">
      <w:pPr>
        <w:ind w:left="72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rφ</m:t>
              </m:r>
            </m:sub>
          </m:sSub>
          <m:r>
            <w:rPr>
              <w:rFonts w:ascii="Cambria Math" w:hAnsi="Cambria Math"/>
            </w:rPr>
            <m:t>=0.</m:t>
          </m:r>
        </m:oMath>
      </m:oMathPara>
    </w:p>
    <w:p w14:paraId="5FD1F8EC" w14:textId="77777777" w:rsidR="005678D1" w:rsidRDefault="00EE744B" w:rsidP="00EE744B">
      <w:r>
        <w:t>В обоих случаем эпюра будет представлять прямую, лежащую на оси абсцисс.</w:t>
      </w:r>
    </w:p>
    <w:p w14:paraId="780E53B8" w14:textId="257EFE88" w:rsidR="005678D1" w:rsidRPr="005678D1" w:rsidRDefault="0055486E" w:rsidP="005678D1">
      <w:pPr>
        <w:pStyle w:val="Heading3"/>
        <w:rPr>
          <w:sz w:val="28"/>
          <w:szCs w:val="48"/>
        </w:rPr>
      </w:pPr>
      <w:bookmarkStart w:id="59" w:name="_Toc106225070"/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E1D471E" wp14:editId="043BF304">
                <wp:simplePos x="0" y="0"/>
                <wp:positionH relativeFrom="page">
                  <wp:align>center</wp:align>
                </wp:positionH>
                <wp:positionV relativeFrom="paragraph">
                  <wp:posOffset>1631784</wp:posOffset>
                </wp:positionV>
                <wp:extent cx="2814320" cy="3450811"/>
                <wp:effectExtent l="0" t="0" r="5080" b="0"/>
                <wp:wrapTopAndBottom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4320" cy="3450811"/>
                          <a:chOff x="0" y="0"/>
                          <a:chExt cx="2814320" cy="3450811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320" cy="299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4" name="Text Box 84"/>
                        <wps:cNvSpPr txBox="1"/>
                        <wps:spPr>
                          <a:xfrm>
                            <a:off x="0" y="3053301"/>
                            <a:ext cx="2814320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F25E37" w14:textId="258DF623" w:rsidR="00CB433E" w:rsidRPr="0058446E" w:rsidRDefault="00CB433E" w:rsidP="00E339AC">
                              <w:pPr>
                                <w:pStyle w:val="Caption"/>
                                <w:rPr>
                                  <w:b/>
                                  <w:noProof/>
                                </w:rPr>
                              </w:pPr>
                              <w:r>
                                <w:t xml:space="preserve">Диагр.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Диагр.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 w:rsidRPr="00E339AC">
                                <w:t xml:space="preserve"> Эпюра напряжений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φφ</m:t>
                                    </m:r>
                                  </m:sub>
                                </m:sSub>
                              </m:oMath>
                              <w:r w:rsidRPr="002A7939">
                                <w:t xml:space="preserve"> </w:t>
                              </w:r>
                              <w:r w:rsidRPr="00E339AC">
                                <w:t>по контуру отверстия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D471E" id="Group 85" o:spid="_x0000_s1044" style="position:absolute;left:0;text-align:left;margin-left:0;margin-top:128.5pt;width:221.6pt;height:271.7pt;z-index:251738112;mso-position-horizontal:center;mso-position-horizontal-relative:page" coordsize="28143,34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">
                <v:shape id="Picture 81" o:spid="_x0000_s1045" type="#_x0000_t75" style="position:absolute;width:28143;height:29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">
                  <v:imagedata r:id="rId21" o:title=""/>
                </v:shape>
                <v:shape id="Text Box 84" o:spid="_x0000_s1046" type="#_x0000_t202" style="position:absolute;top:30533;width:28143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0fawwAAANsAAAAPAAAAZHJzL2Rvd25yZXYueG1sRI/Ni8Iw&#10;FMTvgv9DeIIX0VQR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DhNH2sMAAADbAAAADwAA&#10;AAAAAAAAAAAAAAAHAgAAZHJzL2Rvd25yZXYueG1sUEsFBgAAAAADAAMAtwAAAPcCAAAAAA==&#10;" stroked="f">
                  <v:textbox inset="0,0,0,0">
                    <w:txbxContent>
                      <w:p w14:paraId="7BF25E37" w14:textId="258DF623" w:rsidR="00CB433E" w:rsidRPr="0058446E" w:rsidRDefault="00CB433E" w:rsidP="00E339AC">
                        <w:pPr>
                          <w:pStyle w:val="Caption"/>
                          <w:rPr>
                            <w:b/>
                            <w:noProof/>
                          </w:rPr>
                        </w:pPr>
                        <w:r>
                          <w:t xml:space="preserve">Диагр.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Диагр.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 w:rsidRPr="00E339AC">
                          <w:t xml:space="preserve"> Эпюра напряжений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φφ</m:t>
                              </m:r>
                            </m:sub>
                          </m:sSub>
                        </m:oMath>
                        <w:r w:rsidRPr="002A7939">
                          <w:t xml:space="preserve"> </w:t>
                        </w:r>
                        <w:r w:rsidRPr="00E339AC">
                          <w:t>по контуру отверстия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678D1" w:rsidRPr="009C5511">
        <w:rPr>
          <w:rFonts w:cs="Times New Roman"/>
        </w:rPr>
        <w:t xml:space="preserve">Эпюра напряжений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vertAlign w:val="subscript"/>
              </w:rPr>
              <m:t>φφ</m:t>
            </m:r>
          </m:sub>
        </m:sSub>
      </m:oMath>
      <w:r w:rsidR="005678D1" w:rsidRPr="009C5511">
        <w:rPr>
          <w:rFonts w:cs="Times New Roman"/>
        </w:rPr>
        <w:t xml:space="preserve"> в сечениях по контуру отверстия</w:t>
      </w:r>
      <w:bookmarkEnd w:id="59"/>
      <w:r w:rsidR="005678D1">
        <w:t xml:space="preserve"> </w:t>
      </w:r>
    </w:p>
    <w:p w14:paraId="1085E1B7" w14:textId="77777777" w:rsidR="0055486E" w:rsidRPr="0055486E" w:rsidRDefault="00CB433E" w:rsidP="005678D1">
      <w:pPr>
        <w:rPr>
          <w:rFonts w:eastAsiaTheme="majorEastAsia" w:cstheme="majorBid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szCs w:val="32"/>
                </w:rPr>
                <m:t>φφ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hAnsi="Cambria Math"/>
                  <w:szCs w:val="32"/>
                </w:rPr>
                <m:t>|</m:t>
              </m:r>
            </m:e>
            <m:sub>
              <m:r>
                <w:rPr>
                  <w:rFonts w:ascii="Cambria Math" w:hAnsi="Cambria Math"/>
                  <w:szCs w:val="32"/>
                </w:rPr>
                <m:t>r=a</m:t>
              </m:r>
            </m:sub>
          </m:sSub>
          <m:r>
            <w:rPr>
              <w:rFonts w:ascii="Cambria Math" w:hAnsi="Cambria Math"/>
              <w:szCs w:val="32"/>
            </w:rPr>
            <m:t>=1.8</m:t>
          </m:r>
          <m:r>
            <w:rPr>
              <w:rFonts w:ascii="Cambria Math" w:hAnsi="Cambria Math"/>
              <w:szCs w:val="32"/>
              <w:lang w:val="en-US"/>
            </w:rPr>
            <m:t>p</m:t>
          </m:r>
          <m:r>
            <w:rPr>
              <w:rFonts w:ascii="Cambria Math" w:hAnsi="Cambria Math"/>
              <w:szCs w:val="32"/>
            </w:rPr>
            <m:t>-0.4</m:t>
          </m:r>
          <m:r>
            <w:rPr>
              <w:rFonts w:ascii="Cambria Math" w:hAnsi="Cambria Math"/>
              <w:szCs w:val="32"/>
              <w:lang w:val="en-US"/>
            </w:rPr>
            <m:t>p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  <m:sub>
              <m:r>
                <w:rPr>
                  <w:rFonts w:ascii="Cambria Math" w:hAnsi="Cambria Math"/>
                  <w:szCs w:val="32"/>
                </w:rPr>
                <m:t>φφ</m:t>
              </m:r>
              <m:ctrlPr>
                <w:rPr>
                  <w:rFonts w:ascii="Cambria Math" w:hAnsi="Cambria Math"/>
                  <w:i/>
                  <w:szCs w:val="32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Theme="majorEastAsia" w:hAnsi="Cambria Math" w:cstheme="majorBidi"/>
            </w:rPr>
            <m:t xml:space="preserve">=2.2p при </m:t>
          </m:r>
          <m:r>
            <w:rPr>
              <w:rFonts w:ascii="Cambria Math" w:eastAsiaTheme="majorEastAsia" w:hAnsi="Cambria Math" w:cstheme="majorBidi"/>
              <w:lang w:val="en-US"/>
            </w:rPr>
            <m:t>φ</m:t>
          </m:r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π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bSup>
            <m:sSub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  <m:sub>
              <m:r>
                <w:rPr>
                  <w:rFonts w:ascii="Cambria Math" w:hAnsi="Cambria Math"/>
                  <w:szCs w:val="32"/>
                </w:rPr>
                <m:t>φφ</m:t>
              </m:r>
              <m:ctrlPr>
                <w:rPr>
                  <w:rFonts w:ascii="Cambria Math" w:hAnsi="Cambria Math"/>
                  <w:i/>
                  <w:szCs w:val="32"/>
                </w:rPr>
              </m:ctrlPr>
            </m:sub>
            <m:sup>
              <m:r>
                <w:rPr>
                  <w:rFonts w:ascii="Cambria Math" w:eastAsiaTheme="majorEastAsia" w:hAnsi="Cambria Math" w:cstheme="majorBidi"/>
                </w:rPr>
                <m:t>min</m:t>
              </m:r>
            </m:sup>
          </m:sSubSup>
          <m:r>
            <w:rPr>
              <w:rFonts w:ascii="Cambria Math" w:eastAsiaTheme="majorEastAsia" w:hAnsi="Cambria Math" w:cstheme="majorBidi"/>
            </w:rPr>
            <m:t xml:space="preserve">=1.4p при </m:t>
          </m:r>
          <m:r>
            <w:rPr>
              <w:rFonts w:ascii="Cambria Math" w:eastAsiaTheme="majorEastAsia" w:hAnsi="Cambria Math" w:cstheme="majorBidi"/>
              <w:lang w:val="en-US"/>
            </w:rPr>
            <m:t>φ=0</m:t>
          </m:r>
        </m:oMath>
      </m:oMathPara>
    </w:p>
    <w:p w14:paraId="7481920F" w14:textId="619D5791" w:rsidR="0055486E" w:rsidRPr="0055486E" w:rsidRDefault="0055486E" w:rsidP="005678D1">
      <w:pPr>
        <w:rPr>
          <w:rFonts w:eastAsiaTheme="majorEastAsia" w:cstheme="majorBidi"/>
        </w:rPr>
      </w:pPr>
      <w:r w:rsidRPr="0055486E">
        <w:rPr>
          <w:rFonts w:eastAsiaTheme="majorEastAsia" w:cstheme="majorBidi"/>
          <w:i/>
        </w:rPr>
        <w:t xml:space="preserve"> </w:t>
      </w:r>
    </w:p>
    <w:p w14:paraId="28224F00" w14:textId="098954A9" w:rsidR="008124C1" w:rsidRPr="0055486E" w:rsidRDefault="005678D1" w:rsidP="005678D1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6757B1EF" w14:textId="77777777" w:rsidR="008124C1" w:rsidRPr="0055486E" w:rsidRDefault="008124C1">
      <w:pPr>
        <w:spacing w:after="160" w:line="259" w:lineRule="auto"/>
        <w:ind w:firstLine="0"/>
        <w:jc w:val="left"/>
      </w:pPr>
      <w:r w:rsidRPr="0055486E">
        <w:br w:type="page"/>
      </w:r>
    </w:p>
    <w:p w14:paraId="1EC19F38" w14:textId="1C31F899" w:rsidR="00792F80" w:rsidRPr="00792F80" w:rsidRDefault="00792F80" w:rsidP="00792F80">
      <w:pPr>
        <w:pStyle w:val="Heading3"/>
        <w:rPr>
          <w:sz w:val="28"/>
          <w:szCs w:val="48"/>
        </w:rPr>
      </w:pPr>
      <w:bookmarkStart w:id="60" w:name="_Toc106225071"/>
      <w:r w:rsidRPr="00774762">
        <w:lastRenderedPageBreak/>
        <w:t xml:space="preserve">Эпюра интенсивности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i</m:t>
            </m:r>
          </m:sub>
        </m:sSub>
      </m:oMath>
      <w:r w:rsidRPr="00774762">
        <w:t xml:space="preserve"> по контуру отверстия</w:t>
      </w:r>
      <w:bookmarkEnd w:id="60"/>
      <w:r w:rsidRPr="00792F80">
        <w:t xml:space="preserve"> </w:t>
      </w:r>
    </w:p>
    <w:p w14:paraId="51BEA003" w14:textId="77777777" w:rsidR="008124C1" w:rsidRPr="009063FC" w:rsidRDefault="008124C1" w:rsidP="008124C1">
      <w:pPr>
        <w:ind w:firstLine="709"/>
      </w:pPr>
      <w:r>
        <w:t>Напряженное состояние в любой точке пластины можно охарактеризовать тензором напряжений, который имеет вид</w:t>
      </w:r>
      <w:r w:rsidRPr="009063FC">
        <w:t>:</w:t>
      </w:r>
    </w:p>
    <w:p w14:paraId="190D7B2B" w14:textId="30A5B109" w:rsidR="008124C1" w:rsidRPr="008F585B" w:rsidRDefault="00CB433E" w:rsidP="008124C1">
      <w:pPr>
        <w:ind w:firstLine="709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353ADF90" w14:textId="3380DC6B" w:rsidR="008124C1" w:rsidRPr="008F585B" w:rsidRDefault="00CB433E" w:rsidP="008124C1">
      <w:pPr>
        <w:ind w:firstLine="709"/>
      </w:pPr>
      <m:oMathPara>
        <m:oMathParaPr>
          <m:jc m:val="center"/>
        </m:oMathParaPr>
        <m:oMath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box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E9F60F8" w14:textId="77777777" w:rsidR="008124C1" w:rsidRDefault="008124C1" w:rsidP="008124C1">
      <w:pPr>
        <w:ind w:firstLine="709"/>
      </w:pPr>
      <w:r>
        <w:t>Девиатор напряжений в любой точке пластины характеризует состояние сдвига, при котором изменяется только форма любого элемента, выделенного в окрестности любой точки, без изменения его объема и имеет вид:</w:t>
      </w:r>
    </w:p>
    <w:p w14:paraId="3357D2C6" w14:textId="1A8F102B" w:rsidR="008124C1" w:rsidRPr="008F585B" w:rsidRDefault="00CB433E" w:rsidP="008124C1">
      <w:pPr>
        <w:ind w:left="-284" w:firstLine="284"/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zy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B3DD71C" w14:textId="7D6C0175" w:rsidR="008124C1" w:rsidRPr="00AE2A82" w:rsidRDefault="00CB433E" w:rsidP="008124C1">
      <w:pPr>
        <w:ind w:left="-284" w:firstLine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e>
                  </m:d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1E723D91" w14:textId="77777777" w:rsidR="008124C1" w:rsidRDefault="008124C1" w:rsidP="008124C1">
      <w:r>
        <w:t>где</w:t>
      </w:r>
    </w:p>
    <w:p w14:paraId="1FB0A8D6" w14:textId="3B5A8437" w:rsidR="008124C1" w:rsidRPr="008124C1" w:rsidRDefault="00CB433E" w:rsidP="008124C1">
      <w:pPr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 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e>
                <m:r>
                  <w:rPr>
                    <w:rFonts w:ascii="Cambria Math" w:hAnsi="Cambria Math"/>
                  </w:rPr>
                  <m:t>0,  i≠j</m:t>
                </m:r>
              </m:e>
            </m:eqArr>
          </m:e>
        </m:d>
      </m:oMath>
      <w:r w:rsidR="008124C1" w:rsidRPr="009063FC">
        <w:t xml:space="preserve"> </w:t>
      </w:r>
      <w:r w:rsidR="008124C1" w:rsidRPr="00855E5F">
        <w:t xml:space="preserve"> </w:t>
      </w:r>
      <w:r w:rsidR="008124C1">
        <w:tab/>
      </w:r>
      <w:r w:rsidR="008124C1" w:rsidRPr="009063FC">
        <w:t xml:space="preserve">- </w:t>
      </w:r>
      <w:r w:rsidR="008124C1">
        <w:t>символ Кронекера</w:t>
      </w:r>
      <w:r w:rsidR="008124C1" w:rsidRPr="00855E5F">
        <w:t xml:space="preserve">,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1,3</m:t>
            </m:r>
          </m:e>
        </m:acc>
      </m:oMath>
      <w:r w:rsidR="008124C1">
        <w:t>,</w:t>
      </w:r>
    </w:p>
    <w:p w14:paraId="5749E651" w14:textId="77777777" w:rsidR="008124C1" w:rsidRDefault="00CB433E" w:rsidP="008124C1">
      <w:pPr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>)</m:t>
        </m:r>
      </m:oMath>
      <w:r w:rsidR="008124C1" w:rsidRPr="00855E5F">
        <w:t xml:space="preserve"> </w:t>
      </w:r>
      <w:r w:rsidR="008124C1">
        <w:tab/>
      </w:r>
      <w:r w:rsidR="008124C1" w:rsidRPr="009063FC">
        <w:t xml:space="preserve">- </w:t>
      </w:r>
      <w:r w:rsidR="008124C1">
        <w:t>среднее напряжение.</w:t>
      </w:r>
    </w:p>
    <w:p w14:paraId="4915A3B1" w14:textId="77777777" w:rsidR="008124C1" w:rsidRDefault="008124C1" w:rsidP="008124C1">
      <w:pPr>
        <w:ind w:firstLine="709"/>
      </w:pPr>
    </w:p>
    <w:p w14:paraId="5E359737" w14:textId="77777777" w:rsidR="008124C1" w:rsidRDefault="008124C1" w:rsidP="008124C1">
      <w:pPr>
        <w:ind w:firstLine="709"/>
      </w:pPr>
      <w:r>
        <w:t>Используя для любой точки пластины понятие второго инварианта девиатора напряжений как суммы определителей второго порядка миноров девиатора напряжений:</w:t>
      </w:r>
    </w:p>
    <w:p w14:paraId="48F6F19F" w14:textId="3419917F" w:rsidR="008124C1" w:rsidRPr="005D30DB" w:rsidRDefault="00CB433E" w:rsidP="008124C1">
      <w:pPr>
        <w:ind w:firstLine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zy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zx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4A03608" w14:textId="53EF94AB" w:rsidR="008124C1" w:rsidRPr="00C640C5" w:rsidRDefault="00CB433E" w:rsidP="008124C1">
      <w:pPr>
        <w:ind w:firstLine="709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d2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1459F81" w14:textId="452D021C" w:rsidR="008124C1" w:rsidRPr="00C640C5" w:rsidRDefault="00CB433E" w:rsidP="008124C1">
      <w:pPr>
        <w:ind w:firstLine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yy</m:t>
                  </m:r>
                </m:sub>
              </m:sSub>
              <m:r>
                <w:rPr>
                  <w:rFonts w:ascii="Cambria Math" w:hAnsi="Cambria Math"/>
                </w:rPr>
                <m:t>-3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7050674" w14:textId="3524DBFD" w:rsidR="008124C1" w:rsidRPr="00C640C5" w:rsidRDefault="008124C1" w:rsidP="008124C1">
      <w:r>
        <w:lastRenderedPageBreak/>
        <w:t>Можно получить интенсивность напряжений как положительную величину, определяемую формулой:</w:t>
      </w:r>
    </w:p>
    <w:p w14:paraId="16D5943E" w14:textId="3FAEE87B" w:rsidR="008124C1" w:rsidRPr="005F418A" w:rsidRDefault="00CB433E" w:rsidP="008124C1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-I</m:t>
                  </m:r>
                </m:e>
                <m:sub>
                  <m:r>
                    <w:rPr>
                      <w:rFonts w:ascii="Cambria Math" w:hAnsi="Cambria Math"/>
                    </w:rPr>
                    <m:t>d2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+6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yz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xz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hAnsi="Cambria Math"/>
            </w:rPr>
            <m:t>,</m:t>
          </m:r>
        </m:oMath>
      </m:oMathPara>
    </w:p>
    <w:p w14:paraId="1AA4CAFE" w14:textId="77777777" w:rsidR="008124C1" w:rsidRPr="005F418A" w:rsidRDefault="00CB433E" w:rsidP="008124C1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+6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</m:oMath>
      </m:oMathPara>
    </w:p>
    <w:p w14:paraId="3F0C3C27" w14:textId="56FB70C4" w:rsidR="008124C1" w:rsidRDefault="00E70D5C" w:rsidP="008124C1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21FE07" wp14:editId="06928D00">
                <wp:simplePos x="0" y="0"/>
                <wp:positionH relativeFrom="column">
                  <wp:posOffset>2888615</wp:posOffset>
                </wp:positionH>
                <wp:positionV relativeFrom="paragraph">
                  <wp:posOffset>4504690</wp:posOffset>
                </wp:positionV>
                <wp:extent cx="3153410" cy="635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554315" w14:textId="5D00EC4B" w:rsidR="00CB433E" w:rsidRPr="00873EBF" w:rsidRDefault="00CB433E" w:rsidP="00E70D5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Диагр.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Диагр.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E70D5C">
                              <w:t xml:space="preserve"> Эпюра интенсивности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σ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E70D5C">
                              <w:t xml:space="preserve"> по контуру отверстия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1FE07" id="Text Box 89" o:spid="_x0000_s1047" type="#_x0000_t202" style="position:absolute;left:0;text-align:left;margin-left:227.45pt;margin-top:354.7pt;width:248.3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" stroked="f">
                <v:textbox style="mso-fit-shape-to-text:t" inset="0,0,0,0">
                  <w:txbxContent>
                    <w:p w14:paraId="79554315" w14:textId="5D00EC4B" w:rsidR="00CB433E" w:rsidRPr="00873EBF" w:rsidRDefault="00CB433E" w:rsidP="00E70D5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Диагр.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Диагр.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Pr="00E70D5C">
                        <w:t xml:space="preserve"> Эпюра интенсивности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oMath>
                      <w:r w:rsidRPr="00E70D5C">
                        <w:t xml:space="preserve"> по контуру отверстия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highlight w:val="yellow"/>
        </w:rPr>
        <w:drawing>
          <wp:anchor distT="0" distB="0" distL="114300" distR="114300" simplePos="0" relativeHeight="251739136" behindDoc="0" locked="0" layoutInCell="1" allowOverlap="1" wp14:anchorId="1E4F7F04" wp14:editId="51608CEC">
            <wp:simplePos x="0" y="0"/>
            <wp:positionH relativeFrom="margin">
              <wp:posOffset>2888615</wp:posOffset>
            </wp:positionH>
            <wp:positionV relativeFrom="paragraph">
              <wp:posOffset>604520</wp:posOffset>
            </wp:positionV>
            <wp:extent cx="3153410" cy="3843020"/>
            <wp:effectExtent l="0" t="0" r="8890" b="508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4C1">
        <w:t>Заметим, что на контуре отверстия (</w:t>
      </w:r>
      <m:oMath>
        <m:r>
          <w:rPr>
            <w:rFonts w:ascii="Cambria Math" w:hAnsi="Cambria Math"/>
          </w:rPr>
          <m:t>r=a)</m:t>
        </m:r>
      </m:oMath>
      <w:r w:rsidR="008124C1">
        <w:t xml:space="preserve"> формулы для нормальных и касательного напряжений, интенсивности напряжений в полярной и декартовой системах координат имеют вид:</w:t>
      </w:r>
    </w:p>
    <w:p w14:paraId="56B190D6" w14:textId="4705273B" w:rsidR="008124C1" w:rsidRPr="008124C1" w:rsidRDefault="00CB433E" w:rsidP="008124C1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</m:t>
          </m:r>
        </m:oMath>
      </m:oMathPara>
    </w:p>
    <w:p w14:paraId="380808F9" w14:textId="417AF4E2" w:rsidR="008124C1" w:rsidRPr="008124C1" w:rsidRDefault="00CB433E" w:rsidP="008124C1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φφ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szCs w:val="32"/>
            </w:rPr>
            <m:t>1.8</m:t>
          </m:r>
          <m:r>
            <w:rPr>
              <w:rFonts w:ascii="Cambria Math" w:hAnsi="Cambria Math"/>
              <w:szCs w:val="32"/>
              <w:lang w:val="en-US"/>
            </w:rPr>
            <m:t>p-0.4p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w:rPr>
              <w:rFonts w:ascii="Cambria Math" w:hAnsi="Cambria Math"/>
            </w:rPr>
            <m:t>,</m:t>
          </m:r>
        </m:oMath>
      </m:oMathPara>
    </w:p>
    <w:p w14:paraId="48F648F4" w14:textId="4D2FB19F" w:rsidR="008124C1" w:rsidRPr="008124C1" w:rsidRDefault="00CB433E" w:rsidP="008124C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rφ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</m:t>
          </m:r>
        </m:oMath>
      </m:oMathPara>
    </w:p>
    <w:p w14:paraId="67C8AD84" w14:textId="348CDD1B" w:rsidR="008124C1" w:rsidRPr="008124C1" w:rsidRDefault="00CB433E" w:rsidP="008124C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1.8</m:t>
              </m:r>
              <m:r>
                <w:rPr>
                  <w:rFonts w:ascii="Cambria Math" w:hAnsi="Cambria Math"/>
                  <w:szCs w:val="32"/>
                  <w:lang w:val="en-US"/>
                </w:rPr>
                <m:t>p-0.4p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2φ</m:t>
                  </m:r>
                </m:e>
              </m:fun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φ,</m:t>
          </m:r>
        </m:oMath>
      </m:oMathPara>
    </w:p>
    <w:p w14:paraId="497755AF" w14:textId="237DD7D5" w:rsidR="008124C1" w:rsidRPr="008124C1" w:rsidRDefault="00CB433E" w:rsidP="008124C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szCs w:val="32"/>
                </w:rPr>
                <m:t>1.8</m:t>
              </m:r>
              <m:r>
                <w:rPr>
                  <w:rFonts w:ascii="Cambria Math" w:hAnsi="Cambria Math"/>
                  <w:szCs w:val="32"/>
                  <w:lang w:val="en-US"/>
                </w:rPr>
                <m:t>p-0.4p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2φ</m:t>
                  </m:r>
                </m:e>
              </m:fun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φ,</m:t>
          </m:r>
        </m:oMath>
      </m:oMathPara>
    </w:p>
    <w:p w14:paraId="60FFDC77" w14:textId="4DE8F879" w:rsidR="008124C1" w:rsidRPr="008124C1" w:rsidRDefault="00CB433E" w:rsidP="008124C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=(-</m:t>
          </m:r>
          <m:r>
            <w:rPr>
              <w:rFonts w:ascii="Cambria Math" w:hAnsi="Cambria Math"/>
              <w:szCs w:val="32"/>
            </w:rPr>
            <m:t>0.9</m:t>
          </m:r>
          <m:r>
            <w:rPr>
              <w:rFonts w:ascii="Cambria Math" w:hAnsi="Cambria Math"/>
              <w:szCs w:val="32"/>
              <w:lang w:val="en-US"/>
            </w:rPr>
            <m:t>p+0.2p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2φ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)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2φ.</m:t>
              </m:r>
            </m:e>
          </m:func>
        </m:oMath>
      </m:oMathPara>
    </w:p>
    <w:p w14:paraId="1C512391" w14:textId="77777777" w:rsidR="00E70D5C" w:rsidRPr="00E70D5C" w:rsidRDefault="00CB433E">
      <w:pPr>
        <w:spacing w:after="160" w:line="259" w:lineRule="auto"/>
        <w:ind w:firstLine="0"/>
        <w:jc w:val="left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max</m:t>
              </m:r>
            </m:sup>
          </m:sSubSup>
          <m:r>
            <w:rPr>
              <w:rFonts w:ascii="Cambria Math" w:hAnsi="Cambria Math"/>
            </w:rPr>
            <m:t>=2.2p</m:t>
          </m:r>
          <m:r>
            <w:rPr>
              <w:rFonts w:ascii="Cambria Math" w:hAnsi="Cambria Math"/>
              <w:noProof/>
              <w:lang w:val="en-US"/>
            </w:rPr>
            <m:t xml:space="preserve"> </m:t>
          </m:r>
          <m:r>
            <w:rPr>
              <w:rFonts w:ascii="Cambria Math" w:hAnsi="Cambria Math"/>
              <w:noProof/>
            </w:rPr>
            <m:t xml:space="preserve">при </m:t>
          </m:r>
          <m:r>
            <w:rPr>
              <w:rFonts w:ascii="Cambria Math" w:hAnsi="Cambria Math"/>
              <w:noProof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  <w:noProof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noProof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/>
              <w:noProof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min</m:t>
              </m:r>
            </m:sup>
          </m:sSubSup>
          <m:r>
            <w:rPr>
              <w:rFonts w:ascii="Cambria Math" w:hAnsi="Cambria Math"/>
            </w:rPr>
            <m:t xml:space="preserve">=1.4p при </m:t>
          </m:r>
          <m:r>
            <w:rPr>
              <w:rFonts w:ascii="Cambria Math" w:hAnsi="Cambria Math"/>
              <w:noProof/>
              <w:lang w:val="en-US"/>
            </w:rPr>
            <m:t>φ=0.</m:t>
          </m:r>
        </m:oMath>
      </m:oMathPara>
    </w:p>
    <w:p w14:paraId="29A48CA2" w14:textId="151D3399" w:rsidR="00DC2FB2" w:rsidRPr="00E70D5C" w:rsidRDefault="00DC2FB2">
      <w:pPr>
        <w:spacing w:after="160" w:line="259" w:lineRule="auto"/>
        <w:ind w:firstLine="0"/>
        <w:jc w:val="left"/>
        <w:rPr>
          <w:highlight w:val="yellow"/>
        </w:rPr>
      </w:pPr>
      <w:r w:rsidRPr="008124C1">
        <w:rPr>
          <w:highlight w:val="yellow"/>
        </w:rPr>
        <w:br w:type="page"/>
      </w:r>
    </w:p>
    <w:p w14:paraId="3AA68AB1" w14:textId="77777777" w:rsidR="00DC2FB2" w:rsidRPr="00DC2FB2" w:rsidRDefault="00DC2FB2" w:rsidP="00DC2FB2">
      <w:pPr>
        <w:pStyle w:val="Heading2"/>
        <w:rPr>
          <w:sz w:val="28"/>
          <w:szCs w:val="48"/>
        </w:rPr>
      </w:pPr>
      <w:bookmarkStart w:id="61" w:name="_Toc106225072"/>
      <w:r>
        <w:lastRenderedPageBreak/>
        <w:t>Вычисление коэффициента концентрации напряжений</w:t>
      </w:r>
      <w:bookmarkEnd w:id="61"/>
      <w:r w:rsidRPr="00792F80">
        <w:t xml:space="preserve"> </w:t>
      </w:r>
    </w:p>
    <w:p w14:paraId="763EB908" w14:textId="77777777" w:rsidR="00DC2FB2" w:rsidRDefault="00DC2FB2" w:rsidP="00DC2FB2">
      <w:r>
        <w:t xml:space="preserve">Для вычисления коэффициента концентрации напряжений </w:t>
      </w:r>
      <m:oMath>
        <m:r>
          <w:rPr>
            <w:rFonts w:ascii="Cambria Math" w:hAnsi="Cambria Math"/>
          </w:rPr>
          <m:t>K</m:t>
        </m:r>
      </m:oMath>
      <w:r w:rsidRPr="00DC2FB2">
        <w:t xml:space="preserve"> </w:t>
      </w:r>
      <w:r>
        <w:t>воспользуемся формулой:</w:t>
      </w:r>
    </w:p>
    <w:p w14:paraId="6EF6EDFD" w14:textId="0AF9C054" w:rsidR="00EE6999" w:rsidRPr="00EE6999" w:rsidRDefault="00DC2FB2" w:rsidP="00DC2FB2">
      <m:oMathPara>
        <m:oMath>
          <m:r>
            <m:rPr>
              <m:sty m:val="p"/>
            </m:rPr>
            <w:rPr>
              <w:rFonts w:ascii="Cambria Math" w:hAnsi="Cambria Math"/>
            </w:rPr>
            <m:t>K=3-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=3-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0,8∙40</m:t>
              </m:r>
            </m:num>
            <m:den>
              <m:r>
                <w:rPr>
                  <w:rFonts w:ascii="Cambria Math" w:hAnsi="Cambria Math"/>
                </w:rPr>
                <m:t>1∙40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=2.2</m:t>
          </m:r>
        </m:oMath>
      </m:oMathPara>
    </w:p>
    <w:p w14:paraId="137C55E7" w14:textId="77777777" w:rsidR="00EE6999" w:rsidRDefault="00EE6999" w:rsidP="00DC2FB2">
      <w:r>
        <w:t>или</w:t>
      </w:r>
    </w:p>
    <w:p w14:paraId="0DA09ADF" w14:textId="4F76F89E" w:rsidR="00EE6999" w:rsidRPr="00EE6999" w:rsidRDefault="00EE6999" w:rsidP="00DC2FB2"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max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2.2P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=2.2,</m:t>
          </m:r>
        </m:oMath>
      </m:oMathPara>
    </w:p>
    <w:p w14:paraId="5250739A" w14:textId="77777777" w:rsidR="00EE6999" w:rsidRDefault="00EE6999" w:rsidP="00EE6999">
      <w:r>
        <w:t>где</w:t>
      </w:r>
    </w:p>
    <w:p w14:paraId="2E6819F9" w14:textId="3D6199E3" w:rsidR="00EE6999" w:rsidRDefault="00CB433E" w:rsidP="00EE6999">
      <w:pPr>
        <w:ind w:firstLine="144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</m:oMath>
      <w:r w:rsidR="00EE6999">
        <w:t xml:space="preserve"> </w:t>
      </w:r>
      <w:r w:rsidR="00EE6999">
        <w:sym w:font="Symbol" w:char="F0BE"/>
      </w:r>
      <w:r w:rsidR="00EE6999">
        <w:t xml:space="preserve"> максимальная интенсивность напряжений в области концентратора,</w:t>
      </w:r>
    </w:p>
    <w:p w14:paraId="6AB9413E" w14:textId="5D414FF5" w:rsidR="00EE6999" w:rsidRPr="00C8758E" w:rsidRDefault="00CB433E" w:rsidP="00EE6999">
      <w:pPr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EE6999">
        <w:t xml:space="preserve"> </w:t>
      </w:r>
      <w:r w:rsidR="00EE6999">
        <w:sym w:font="Symbol" w:char="F0BE"/>
      </w:r>
      <w:r w:rsidR="00EE6999">
        <w:t xml:space="preserve"> номинальное напряжение, вычисленное в предположении отсутствия концентратора.</w:t>
      </w:r>
    </w:p>
    <w:p w14:paraId="3463E6C6" w14:textId="77777777" w:rsidR="00EE6999" w:rsidRPr="00EE6999" w:rsidRDefault="00EE6999" w:rsidP="00EE6999">
      <w:pPr>
        <w:pStyle w:val="Heading2"/>
        <w:rPr>
          <w:rFonts w:eastAsia="Times New Roman" w:cs="Times New Roman"/>
          <w:sz w:val="28"/>
          <w:szCs w:val="48"/>
        </w:rPr>
      </w:pPr>
      <w:bookmarkStart w:id="62" w:name="_Ref106198522"/>
      <w:bookmarkStart w:id="63" w:name="_Toc106225073"/>
      <w:r>
        <w:t xml:space="preserve">Вычисление величины силы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bookmarkEnd w:id="62"/>
      <w:bookmarkEnd w:id="63"/>
    </w:p>
    <w:p w14:paraId="0036A35F" w14:textId="77777777" w:rsidR="00EE6999" w:rsidRDefault="00EE6999" w:rsidP="00EE6999">
      <w:r>
        <w:t xml:space="preserve">Для определения величины </w:t>
      </w:r>
      <m:oMath>
        <m:r>
          <w:rPr>
            <w:rFonts w:ascii="Cambria Math" w:hAnsi="Cambria Math"/>
          </w:rPr>
          <m:t>p</m:t>
        </m:r>
      </m:oMath>
      <w:r w:rsidRPr="00EE6999">
        <w:t xml:space="preserve"> </w:t>
      </w:r>
      <w:r>
        <w:t>воспользуемся условием</w:t>
      </w:r>
    </w:p>
    <w:p w14:paraId="14D933A0" w14:textId="77777777" w:rsidR="00EE6999" w:rsidRPr="00EE6999" w:rsidRDefault="00CB433E" w:rsidP="00EE6999"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σ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018D1EF" w14:textId="77777777" w:rsidR="00EE6999" w:rsidRDefault="00EE6999" w:rsidP="00EE6999">
      <w:r>
        <w:t>где</w:t>
      </w:r>
    </w:p>
    <w:p w14:paraId="0072F283" w14:textId="533EC4CC" w:rsidR="00EE6999" w:rsidRDefault="00CB433E" w:rsidP="00865E84">
      <w:pPr>
        <w:ind w:left="72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=240 МПа</m:t>
        </m:r>
      </m:oMath>
      <w:r w:rsidR="00EE6999">
        <w:t xml:space="preserve"> </w:t>
      </w:r>
      <w:r w:rsidR="00EE6999">
        <w:sym w:font="Symbol" w:char="F0BE"/>
      </w:r>
      <w:r w:rsidR="00EE6999">
        <w:t xml:space="preserve"> допустимое напряжение, равно пределу текучести материала Ст3.</w:t>
      </w:r>
    </w:p>
    <w:p w14:paraId="3AA57C59" w14:textId="77777777" w:rsidR="00865E84" w:rsidRDefault="00865E84" w:rsidP="00EE6999">
      <w:r>
        <w:t>Получаем:</w:t>
      </w:r>
    </w:p>
    <w:p w14:paraId="3080641D" w14:textId="7AA48845" w:rsidR="00865E84" w:rsidRPr="00865E84" w:rsidRDefault="003E0C5D" w:rsidP="00865E84">
      <m:oMathPara>
        <m:oMath>
          <m:r>
            <w:rPr>
              <w:rFonts w:ascii="Cambria Math" w:hAnsi="Cambria Math"/>
            </w:rPr>
            <m:t>2.2</m:t>
          </m:r>
          <m:r>
            <w:rPr>
              <w:rFonts w:ascii="Cambria Math" w:hAnsi="Cambria Math"/>
              <w:lang w:val="en-US"/>
            </w:rPr>
            <m:t>p=240,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</w:rPr>
            <m:t>p≈109.0909.</m:t>
          </m:r>
        </m:oMath>
      </m:oMathPara>
    </w:p>
    <w:p w14:paraId="157390C0" w14:textId="77777777" w:rsidR="009D1FB4" w:rsidRDefault="009D1FB4">
      <w:pPr>
        <w:spacing w:after="160" w:line="259" w:lineRule="auto"/>
        <w:ind w:firstLine="0"/>
        <w:jc w:val="left"/>
      </w:pPr>
      <w:r>
        <w:br w:type="page"/>
      </w:r>
    </w:p>
    <w:p w14:paraId="5FF22F4C" w14:textId="77777777" w:rsidR="009D1FB4" w:rsidRPr="009D1FB4" w:rsidRDefault="009D1FB4" w:rsidP="009D1FB4">
      <w:pPr>
        <w:pStyle w:val="Heading2"/>
        <w:rPr>
          <w:rFonts w:eastAsia="Times New Roman" w:cs="Times New Roman"/>
          <w:sz w:val="24"/>
          <w:szCs w:val="24"/>
          <w:lang w:val="en-US"/>
        </w:rPr>
      </w:pPr>
      <w:bookmarkStart w:id="64" w:name="_Toc106225074"/>
      <w:r>
        <w:lastRenderedPageBreak/>
        <w:t>Численное решение краевой задачи</w:t>
      </w:r>
      <w:bookmarkEnd w:id="64"/>
    </w:p>
    <w:p w14:paraId="2581DEC8" w14:textId="77777777" w:rsidR="009D1FB4" w:rsidRDefault="009D1FB4" w:rsidP="009D1FB4">
      <w:r>
        <w:t xml:space="preserve">Для получения численного решения краевой задачи будем использовать </w:t>
      </w:r>
      <w:r w:rsidRPr="009D1FB4">
        <w:t>систем</w:t>
      </w:r>
      <w:r>
        <w:t>у</w:t>
      </w:r>
      <w:r w:rsidRPr="009D1FB4">
        <w:t xml:space="preserve"> анализа методом конечных элементов</w:t>
      </w:r>
      <w:r>
        <w:t xml:space="preserve"> </w:t>
      </w:r>
      <w:r>
        <w:rPr>
          <w:lang w:val="en-US"/>
        </w:rPr>
        <w:t>Ansys</w:t>
      </w:r>
      <w:r>
        <w:t>.</w:t>
      </w:r>
    </w:p>
    <w:p w14:paraId="1D2A775A" w14:textId="520E943E" w:rsidR="00F22F62" w:rsidRDefault="00F22F62" w:rsidP="009D1FB4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234E3B4" wp14:editId="5B5E24BB">
                <wp:simplePos x="0" y="0"/>
                <wp:positionH relativeFrom="column">
                  <wp:posOffset>165144</wp:posOffset>
                </wp:positionH>
                <wp:positionV relativeFrom="paragraph">
                  <wp:posOffset>948040</wp:posOffset>
                </wp:positionV>
                <wp:extent cx="5831205" cy="3829685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1205" cy="3829685"/>
                          <a:chOff x="0" y="0"/>
                          <a:chExt cx="5831205" cy="3829685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1205" cy="340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3455035"/>
                            <a:ext cx="5831205" cy="374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6B0730" w14:textId="14BBAE3F" w:rsidR="00CB433E" w:rsidRPr="007855D0" w:rsidRDefault="00CB433E" w:rsidP="002A28E7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65" w:name="_Ref106198432"/>
                              <w:bookmarkStart w:id="66" w:name="_Ref106198426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Рис.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bookmarkEnd w:id="65"/>
                              <w:r>
                                <w:t xml:space="preserve"> ГУ для симметричной пластины</w:t>
                              </w:r>
                              <w:bookmarkEnd w:id="6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4E3B4" id="Group 15" o:spid="_x0000_s1048" style="position:absolute;left:0;text-align:left;margin-left:13pt;margin-top:74.65pt;width:459.15pt;height:301.55pt;z-index:251729920" coordsize="58312,38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">
                <v:shape id="Рисунок 26" o:spid="_x0000_s1049" type="#_x0000_t75" style="position:absolute;width:58312;height:34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">
                  <v:imagedata r:id="rId24" o:title=""/>
                </v:shape>
                <v:shape id="Text Box 13" o:spid="_x0000_s1050" type="#_x0000_t202" style="position:absolute;top:34550;width:58312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436B0730" w14:textId="14BBAE3F" w:rsidR="00CB433E" w:rsidRPr="007855D0" w:rsidRDefault="00CB433E" w:rsidP="002A28E7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67" w:name="_Ref106198432"/>
                        <w:bookmarkStart w:id="68" w:name="_Ref106198426"/>
                        <w:r>
                          <w:t xml:space="preserve">Рис.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Рис.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bookmarkEnd w:id="67"/>
                        <w:r>
                          <w:t xml:space="preserve"> ГУ для симметричной пластины</w:t>
                        </w:r>
                        <w:bookmarkEnd w:id="68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D1FB4">
        <w:t>Имеем симметричную относительно горизонтальной и вертикальной центральных осей пластину, поэтому можем моделировать только ее часть, расположенную в первой четверти системы координат</w:t>
      </w:r>
      <w:r>
        <w:t xml:space="preserve">, закрепив ее по осям согласно </w:t>
      </w:r>
      <w:r>
        <w:fldChar w:fldCharType="begin"/>
      </w:r>
      <w:r>
        <w:instrText xml:space="preserve"> REF _Ref106198432 \h </w:instrText>
      </w:r>
      <w:r>
        <w:fldChar w:fldCharType="separate"/>
      </w:r>
      <w:r>
        <w:t xml:space="preserve">Рис.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>
        <w:fldChar w:fldCharType="end"/>
      </w:r>
      <w:r>
        <w:t>.</w:t>
      </w:r>
    </w:p>
    <w:p w14:paraId="310141C6" w14:textId="1E75F6F3" w:rsidR="00F22F62" w:rsidRDefault="00F22F62" w:rsidP="009D1FB4">
      <w:r>
        <w:t xml:space="preserve">Используем величину нагрузки, полученную в п. </w:t>
      </w:r>
      <w:r>
        <w:fldChar w:fldCharType="begin"/>
      </w:r>
      <w:r>
        <w:instrText xml:space="preserve"> REF _Ref106198522 \r \h </w:instrText>
      </w:r>
      <w:r>
        <w:fldChar w:fldCharType="separate"/>
      </w:r>
      <w:r>
        <w:t>3.5</w:t>
      </w:r>
      <w:r>
        <w:fldChar w:fldCharType="end"/>
      </w:r>
      <w:r>
        <w:t xml:space="preserve">. Кроме того, будем использовать конечный элемент </w:t>
      </w:r>
      <w:r>
        <w:rPr>
          <w:lang w:val="en-US"/>
        </w:rPr>
        <w:t>PLANE</w:t>
      </w:r>
      <w:r w:rsidRPr="00F22F62">
        <w:t xml:space="preserve">183 </w:t>
      </w:r>
      <w:r>
        <w:t xml:space="preserve">со значением параметра </w:t>
      </w:r>
      <w:r w:rsidRPr="00F22F62">
        <w:rPr>
          <w:i/>
          <w:iCs/>
          <w:lang w:val="en-US"/>
        </w:rPr>
        <w:t>Element</w:t>
      </w:r>
      <w:r w:rsidRPr="00F22F62">
        <w:rPr>
          <w:i/>
          <w:iCs/>
        </w:rPr>
        <w:t xml:space="preserve"> </w:t>
      </w:r>
      <w:r w:rsidRPr="00F22F62">
        <w:rPr>
          <w:i/>
          <w:iCs/>
          <w:lang w:val="en-US"/>
        </w:rPr>
        <w:t>behavior</w:t>
      </w:r>
      <w:r>
        <w:rPr>
          <w:i/>
          <w:iCs/>
        </w:rPr>
        <w:t xml:space="preserve"> </w:t>
      </w:r>
      <w:r w:rsidRPr="00F22F62">
        <w:t>равным</w:t>
      </w:r>
      <w:r w:rsidRPr="00F22F62">
        <w:rPr>
          <w:i/>
          <w:iCs/>
        </w:rPr>
        <w:t xml:space="preserve"> </w:t>
      </w:r>
      <w:r w:rsidRPr="00F22F62">
        <w:rPr>
          <w:i/>
          <w:iCs/>
          <w:lang w:val="en-US"/>
        </w:rPr>
        <w:t>Plane</w:t>
      </w:r>
      <w:r w:rsidRPr="00F22F62">
        <w:rPr>
          <w:i/>
          <w:iCs/>
        </w:rPr>
        <w:t xml:space="preserve"> </w:t>
      </w:r>
      <w:r w:rsidRPr="00F22F62">
        <w:rPr>
          <w:i/>
          <w:iCs/>
          <w:lang w:val="en-US"/>
        </w:rPr>
        <w:t>stress</w:t>
      </w:r>
      <w:r w:rsidRPr="00F22F62">
        <w:t xml:space="preserve"> (</w:t>
      </w:r>
      <w:r>
        <w:t>плоское напряженное состояние).</w:t>
      </w:r>
    </w:p>
    <w:p w14:paraId="73644E54" w14:textId="4B0A82A0" w:rsidR="002A28E7" w:rsidRDefault="002A28E7" w:rsidP="002A28E7">
      <w:pPr>
        <w:ind w:firstLine="709"/>
        <w:rPr>
          <w:color w:val="000000"/>
        </w:rPr>
      </w:pPr>
      <w:r w:rsidRPr="00450191">
        <w:rPr>
          <w:rStyle w:val="ft76"/>
          <w:rFonts w:eastAsiaTheme="majorEastAsia"/>
          <w:iCs/>
          <w:color w:val="000000"/>
        </w:rPr>
        <w:t>PLANE183</w:t>
      </w:r>
      <w:r>
        <w:rPr>
          <w:rStyle w:val="ft76"/>
          <w:rFonts w:eastAsiaTheme="majorEastAsia"/>
          <w:iCs/>
          <w:color w:val="000000"/>
        </w:rPr>
        <w:t xml:space="preserve"> </w:t>
      </w:r>
      <w:r>
        <w:rPr>
          <w:rStyle w:val="ft76"/>
          <w:rFonts w:eastAsiaTheme="majorEastAsia"/>
          <w:iCs/>
          <w:color w:val="000000"/>
        </w:rPr>
        <w:sym w:font="Symbol" w:char="F0BE"/>
      </w:r>
      <w:r>
        <w:rPr>
          <w:rStyle w:val="ft76"/>
          <w:rFonts w:eastAsiaTheme="majorEastAsia"/>
          <w:iCs/>
          <w:color w:val="000000"/>
        </w:rPr>
        <w:t xml:space="preserve"> </w:t>
      </w:r>
      <w:r w:rsidRPr="00450191">
        <w:rPr>
          <w:color w:val="000000"/>
        </w:rPr>
        <w:t>8-узловой плоский элемент 2-го порядка. Имеет квадратичное представление перемещений</w:t>
      </w:r>
      <w:r>
        <w:rPr>
          <w:color w:val="000000"/>
        </w:rPr>
        <w:t>,</w:t>
      </w:r>
      <w:r w:rsidRPr="00450191">
        <w:rPr>
          <w:color w:val="000000"/>
        </w:rPr>
        <w:t xml:space="preserve"> пригод</w:t>
      </w:r>
      <w:r>
        <w:rPr>
          <w:color w:val="000000"/>
        </w:rPr>
        <w:t>ный</w:t>
      </w:r>
      <w:r w:rsidRPr="00450191">
        <w:rPr>
          <w:color w:val="000000"/>
        </w:rPr>
        <w:t xml:space="preserve"> для моделирования нерегулярных сеток. Элемент определяется восемью узлами, имеющими две степени свободы: перемещения в направлении осей X и Y узловой системы координат.</w:t>
      </w:r>
    </w:p>
    <w:p w14:paraId="3EC98DDF" w14:textId="77777777" w:rsidR="002A28E7" w:rsidRDefault="002A28E7" w:rsidP="002A28E7">
      <w:pPr>
        <w:ind w:firstLine="709"/>
      </w:pPr>
      <w:r>
        <w:t>Для обоснования расчётных параметров сетки необходимо получить несколько численных решений задачи (если отсутствует априорная информация о точном решении).</w:t>
      </w:r>
    </w:p>
    <w:p w14:paraId="6A1DEFF0" w14:textId="617BC643" w:rsidR="002A28E7" w:rsidRDefault="00B623C2" w:rsidP="002A28E7">
      <w:pPr>
        <w:ind w:firstLine="709"/>
      </w:pPr>
      <w:r>
        <w:lastRenderedPageBreak/>
        <w:t>Последующие</w:t>
      </w:r>
      <w:r w:rsidR="002A28E7">
        <w:t xml:space="preserve"> решени</w:t>
      </w:r>
      <w:r>
        <w:t>я</w:t>
      </w:r>
      <w:r w:rsidR="002A28E7">
        <w:t xml:space="preserve"> получим, выполнив сгущение сетки за счёт увеличения количества разбиений по отдельным частям расчётной области.</w:t>
      </w:r>
    </w:p>
    <w:p w14:paraId="1AA55CFD" w14:textId="77777777" w:rsidR="002A28E7" w:rsidRDefault="002A28E7" w:rsidP="002A28E7">
      <w:pPr>
        <w:ind w:firstLine="709"/>
      </w:pPr>
      <w:r>
        <w:t>Для рассматриваемой задачи обоснование проводим, по следующей схеме:</w:t>
      </w:r>
    </w:p>
    <w:p w14:paraId="351C36F6" w14:textId="2F6D992F" w:rsidR="002A28E7" w:rsidRDefault="002A28E7" w:rsidP="002A28E7">
      <w:pPr>
        <w:ind w:left="720"/>
      </w:pPr>
      <w:r>
        <w:t>пусть</w:t>
      </w:r>
    </w:p>
    <w:p w14:paraId="4CE4CE4B" w14:textId="083BDAC2" w:rsidR="002A28E7" w:rsidRDefault="00CB433E" w:rsidP="002A28E7">
      <w:pPr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28E7">
        <w:t xml:space="preserve"> </w:t>
      </w:r>
      <w:r w:rsidR="002A28E7">
        <w:sym w:font="Symbol" w:char="F0BE"/>
      </w:r>
      <w:r w:rsidR="002A28E7">
        <w:t xml:space="preserve"> количество элементов на четверти окружности отверстия;</w:t>
      </w:r>
    </w:p>
    <w:p w14:paraId="0861B352" w14:textId="5246D2BB" w:rsidR="002A28E7" w:rsidRDefault="00CB433E" w:rsidP="002A28E7">
      <w:pPr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A28E7">
        <w:t xml:space="preserve"> </w:t>
      </w:r>
      <w:r w:rsidR="002A28E7">
        <w:sym w:font="Symbol" w:char="F0BE"/>
      </w:r>
      <w:r w:rsidR="002A28E7">
        <w:t xml:space="preserve"> количество элементов на отрезке </w:t>
      </w:r>
      <m:oMath>
        <m:r>
          <w:rPr>
            <w:rFonts w:ascii="Cambria Math" w:hAnsi="Cambria Math"/>
          </w:rPr>
          <m:t>a≤x≤l, y=0</m:t>
        </m:r>
      </m:oMath>
      <w:r w:rsidR="002A28E7">
        <w:t>;</w:t>
      </w:r>
    </w:p>
    <w:p w14:paraId="198ABB1B" w14:textId="70B97BF2" w:rsidR="002A28E7" w:rsidRPr="00AF70C6" w:rsidRDefault="00CB433E" w:rsidP="002A28E7">
      <w:pPr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2A28E7">
        <w:sym w:font="Symbol" w:char="F0BE"/>
      </w:r>
      <w:r w:rsidR="002A28E7">
        <w:t xml:space="preserve"> количество элементов на отрезке </w:t>
      </w:r>
      <m:oMath>
        <m:r>
          <w:rPr>
            <w:rFonts w:ascii="Cambria Math" w:hAnsi="Cambria Math"/>
          </w:rPr>
          <m:t>x=l, 0≤y≤h</m:t>
        </m:r>
      </m:oMath>
      <w:r w:rsidR="002A28E7">
        <w:t xml:space="preserve">; </w:t>
      </w:r>
      <m:oMath>
        <m:r>
          <w:rPr>
            <w:rFonts w:ascii="Cambria Math" w:hAnsi="Cambria Math"/>
          </w:rPr>
          <m:t xml:space="preserve">      </m:t>
        </m:r>
      </m:oMath>
    </w:p>
    <w:p w14:paraId="2BFA8E3D" w14:textId="186773A3" w:rsidR="002A28E7" w:rsidRDefault="00CB433E" w:rsidP="002A28E7">
      <w:pPr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2A28E7">
        <w:sym w:font="Symbol" w:char="F0BE"/>
      </w:r>
      <w:r w:rsidR="002A28E7">
        <w:t xml:space="preserve"> количество элементов на отрезке </w:t>
      </w:r>
      <m:oMath>
        <m:r>
          <w:rPr>
            <w:rFonts w:ascii="Cambria Math" w:hAnsi="Cambria Math"/>
          </w:rPr>
          <m:t>0≤x≤l, y=h</m:t>
        </m:r>
      </m:oMath>
      <w:r w:rsidR="002A28E7">
        <w:t>;</w:t>
      </w:r>
    </w:p>
    <w:p w14:paraId="548A22AD" w14:textId="77584CBE" w:rsidR="002A28E7" w:rsidRDefault="00CB433E" w:rsidP="002A28E7">
      <w:pPr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2A28E7">
        <w:sym w:font="Symbol" w:char="F0BE"/>
      </w:r>
      <w:r w:rsidR="002A28E7">
        <w:t xml:space="preserve"> количество элементов на отрезке </w:t>
      </w:r>
      <m:oMath>
        <m:r>
          <w:rPr>
            <w:rFonts w:ascii="Cambria Math" w:hAnsi="Cambria Math"/>
          </w:rPr>
          <m:t>x=0, a≤y≤h</m:t>
        </m:r>
      </m:oMath>
      <w:r w:rsidR="002A28E7">
        <w:t>.</w:t>
      </w:r>
    </w:p>
    <w:p w14:paraId="0A19A2C6" w14:textId="456172BC" w:rsidR="002A28E7" w:rsidRDefault="002A28E7" w:rsidP="002A28E7">
      <w:r>
        <w:t xml:space="preserve">Решения получаем для следующих значений параметров, представленных в </w:t>
      </w:r>
      <w:r>
        <w:fldChar w:fldCharType="begin"/>
      </w:r>
      <w:r>
        <w:instrText xml:space="preserve"> REF _Ref106199210 \h </w:instrText>
      </w:r>
      <w:r>
        <w:fldChar w:fldCharType="separate"/>
      </w:r>
      <w:r>
        <w:t xml:space="preserve">Таб.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2A28E7" w14:paraId="5F9E675E" w14:textId="77777777" w:rsidTr="0008390A">
        <w:tc>
          <w:tcPr>
            <w:tcW w:w="1557" w:type="dxa"/>
            <w:vAlign w:val="center"/>
          </w:tcPr>
          <w:p w14:paraId="0662554B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t>№ решения</w:t>
            </w:r>
          </w:p>
        </w:tc>
        <w:tc>
          <w:tcPr>
            <w:tcW w:w="1557" w:type="dxa"/>
            <w:vAlign w:val="center"/>
          </w:tcPr>
          <w:p w14:paraId="056EDE77" w14:textId="77777777" w:rsidR="002A28E7" w:rsidRDefault="00CB433E" w:rsidP="00B623C2">
            <w:pPr>
              <w:spacing w:after="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57" w:type="dxa"/>
            <w:vAlign w:val="center"/>
          </w:tcPr>
          <w:p w14:paraId="095921E6" w14:textId="77777777" w:rsidR="002A28E7" w:rsidRDefault="00CB433E" w:rsidP="00B623C2">
            <w:pPr>
              <w:spacing w:after="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center"/>
          </w:tcPr>
          <w:p w14:paraId="3B761D8B" w14:textId="77777777" w:rsidR="002A28E7" w:rsidRDefault="00CB433E" w:rsidP="00B623C2">
            <w:pPr>
              <w:spacing w:after="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center"/>
          </w:tcPr>
          <w:p w14:paraId="3D581EAF" w14:textId="77777777" w:rsidR="002A28E7" w:rsidRDefault="00CB433E" w:rsidP="00B623C2">
            <w:pPr>
              <w:spacing w:after="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58" w:type="dxa"/>
            <w:vAlign w:val="center"/>
          </w:tcPr>
          <w:p w14:paraId="789DFA76" w14:textId="77777777" w:rsidR="002A28E7" w:rsidRDefault="00CB433E" w:rsidP="00B623C2">
            <w:pPr>
              <w:spacing w:after="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2A28E7" w14:paraId="74C78120" w14:textId="77777777" w:rsidTr="0008390A">
        <w:tc>
          <w:tcPr>
            <w:tcW w:w="1557" w:type="dxa"/>
            <w:vAlign w:val="center"/>
          </w:tcPr>
          <w:p w14:paraId="5AF06D91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57" w:type="dxa"/>
            <w:vAlign w:val="center"/>
          </w:tcPr>
          <w:p w14:paraId="54A84D82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557" w:type="dxa"/>
            <w:vAlign w:val="center"/>
          </w:tcPr>
          <w:p w14:paraId="57B25B67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70695CD3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1558" w:type="dxa"/>
            <w:vAlign w:val="center"/>
          </w:tcPr>
          <w:p w14:paraId="151B05C3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48B8CE19" w14:textId="77777777" w:rsidR="002A28E7" w:rsidRPr="007A099B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2h/a</w:t>
            </w:r>
          </w:p>
        </w:tc>
      </w:tr>
      <w:tr w:rsidR="002A28E7" w14:paraId="43CE8210" w14:textId="77777777" w:rsidTr="0008390A">
        <w:tc>
          <w:tcPr>
            <w:tcW w:w="1557" w:type="dxa"/>
            <w:vAlign w:val="center"/>
          </w:tcPr>
          <w:p w14:paraId="24B1A5FB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57" w:type="dxa"/>
            <w:vAlign w:val="center"/>
          </w:tcPr>
          <w:p w14:paraId="4E3963AD" w14:textId="77777777" w:rsidR="002A28E7" w:rsidRPr="007A099B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57" w:type="dxa"/>
            <w:vAlign w:val="center"/>
          </w:tcPr>
          <w:p w14:paraId="0AB1C75B" w14:textId="77777777" w:rsidR="002A28E7" w:rsidRPr="00090B66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558" w:type="dxa"/>
            <w:vAlign w:val="center"/>
          </w:tcPr>
          <w:p w14:paraId="6139A9ED" w14:textId="77777777" w:rsidR="002A28E7" w:rsidRPr="00090B66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558" w:type="dxa"/>
            <w:vAlign w:val="center"/>
          </w:tcPr>
          <w:p w14:paraId="7C38C7F4" w14:textId="77777777" w:rsidR="002A28E7" w:rsidRPr="00090B66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558" w:type="dxa"/>
            <w:vAlign w:val="center"/>
          </w:tcPr>
          <w:p w14:paraId="295BDA32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4h/a</w:t>
            </w:r>
          </w:p>
        </w:tc>
      </w:tr>
      <w:tr w:rsidR="002A28E7" w14:paraId="29C09E88" w14:textId="77777777" w:rsidTr="0008390A">
        <w:tc>
          <w:tcPr>
            <w:tcW w:w="1557" w:type="dxa"/>
            <w:vAlign w:val="center"/>
          </w:tcPr>
          <w:p w14:paraId="646067BE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557" w:type="dxa"/>
            <w:vAlign w:val="center"/>
          </w:tcPr>
          <w:p w14:paraId="6178CC3F" w14:textId="77777777" w:rsidR="002A28E7" w:rsidRPr="007A099B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557" w:type="dxa"/>
            <w:vAlign w:val="center"/>
          </w:tcPr>
          <w:p w14:paraId="72408020" w14:textId="77777777" w:rsidR="002A28E7" w:rsidRPr="00090B66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1558" w:type="dxa"/>
            <w:vAlign w:val="center"/>
          </w:tcPr>
          <w:p w14:paraId="2F803367" w14:textId="77777777" w:rsidR="002A28E7" w:rsidRPr="00090B66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558" w:type="dxa"/>
            <w:vAlign w:val="center"/>
          </w:tcPr>
          <w:p w14:paraId="6440BFEC" w14:textId="77777777" w:rsidR="002A28E7" w:rsidRPr="00090B66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1558" w:type="dxa"/>
            <w:vAlign w:val="center"/>
          </w:tcPr>
          <w:p w14:paraId="230FA1D8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8h/a</w:t>
            </w:r>
          </w:p>
        </w:tc>
      </w:tr>
      <w:tr w:rsidR="002A28E7" w14:paraId="58DB7F27" w14:textId="77777777" w:rsidTr="0008390A">
        <w:tc>
          <w:tcPr>
            <w:tcW w:w="1557" w:type="dxa"/>
            <w:vAlign w:val="center"/>
          </w:tcPr>
          <w:p w14:paraId="5D8E90AF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557" w:type="dxa"/>
            <w:vAlign w:val="center"/>
          </w:tcPr>
          <w:p w14:paraId="41517C24" w14:textId="77777777" w:rsidR="002A28E7" w:rsidRPr="007A099B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57" w:type="dxa"/>
            <w:vAlign w:val="center"/>
          </w:tcPr>
          <w:p w14:paraId="6E144080" w14:textId="77777777" w:rsidR="002A28E7" w:rsidRPr="00090B66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1558" w:type="dxa"/>
            <w:vAlign w:val="center"/>
          </w:tcPr>
          <w:p w14:paraId="19FB5D06" w14:textId="77777777" w:rsidR="002A28E7" w:rsidRPr="00090B66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558" w:type="dxa"/>
            <w:vAlign w:val="center"/>
          </w:tcPr>
          <w:p w14:paraId="5B2C5FA8" w14:textId="77777777" w:rsidR="002A28E7" w:rsidRPr="00090B66" w:rsidRDefault="002A28E7" w:rsidP="00B623C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1558" w:type="dxa"/>
            <w:vAlign w:val="center"/>
          </w:tcPr>
          <w:p w14:paraId="505E9DE0" w14:textId="77777777" w:rsidR="002A28E7" w:rsidRDefault="002A28E7" w:rsidP="00B623C2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16h/a</w:t>
            </w:r>
          </w:p>
        </w:tc>
      </w:tr>
    </w:tbl>
    <w:p w14:paraId="17C08318" w14:textId="0D6FE710" w:rsidR="002A28E7" w:rsidRDefault="002A28E7" w:rsidP="002A28E7">
      <w:pPr>
        <w:pStyle w:val="Caption"/>
      </w:pPr>
      <w:bookmarkStart w:id="69" w:name="_Ref106199210"/>
      <w:r>
        <w:t xml:space="preserve">Таб. </w:t>
      </w:r>
      <w:r w:rsidR="008B521B">
        <w:fldChar w:fldCharType="begin"/>
      </w:r>
      <w:r w:rsidR="008B521B">
        <w:instrText xml:space="preserve"> STYLEREF 1 \s </w:instrText>
      </w:r>
      <w:r w:rsidR="008B521B">
        <w:fldChar w:fldCharType="separate"/>
      </w:r>
      <w:r w:rsidR="008B521B">
        <w:rPr>
          <w:noProof/>
        </w:rPr>
        <w:t>3</w:t>
      </w:r>
      <w:r w:rsidR="008B521B">
        <w:fldChar w:fldCharType="end"/>
      </w:r>
      <w:r w:rsidR="008B521B">
        <w:t>.</w:t>
      </w:r>
      <w:r w:rsidR="008B521B">
        <w:fldChar w:fldCharType="begin"/>
      </w:r>
      <w:r w:rsidR="008B521B">
        <w:instrText xml:space="preserve"> SEQ Таб. \* ARABIC \s 1 </w:instrText>
      </w:r>
      <w:r w:rsidR="008B521B">
        <w:fldChar w:fldCharType="separate"/>
      </w:r>
      <w:r w:rsidR="008B521B">
        <w:rPr>
          <w:noProof/>
        </w:rPr>
        <w:t>1</w:t>
      </w:r>
      <w:r w:rsidR="008B521B">
        <w:fldChar w:fldCharType="end"/>
      </w:r>
      <w:bookmarkEnd w:id="69"/>
      <w:r>
        <w:t xml:space="preserve"> Значения параметров для размера сетки для разных итераций численного решения</w:t>
      </w:r>
    </w:p>
    <w:p w14:paraId="2A0C9A47" w14:textId="234FBBD3" w:rsidR="00203A55" w:rsidRDefault="00203A55" w:rsidP="002A28E7">
      <w:r>
        <w:t>Зависимость величины интенсивности напряжений от густоты сетки можно посмотреть в</w:t>
      </w:r>
      <w:r w:rsidR="00453463" w:rsidRPr="00453463">
        <w:t xml:space="preserve"> </w:t>
      </w:r>
      <w:r w:rsidR="00B722CE">
        <w:fldChar w:fldCharType="begin"/>
      </w:r>
      <w:r w:rsidR="00B722CE">
        <w:instrText xml:space="preserve"> REF _Ref106216845 \h </w:instrText>
      </w:r>
      <w:r w:rsidR="00B722CE">
        <w:fldChar w:fldCharType="separate"/>
      </w:r>
      <w:r w:rsidR="00B722CE">
        <w:t xml:space="preserve">Прил. </w:t>
      </w:r>
      <w:r w:rsidR="00B722CE">
        <w:rPr>
          <w:noProof/>
        </w:rPr>
        <w:t>A</w:t>
      </w:r>
      <w:r w:rsidR="00B722CE">
        <w:fldChar w:fldCharType="end"/>
      </w:r>
      <w:r w:rsidR="00453463">
        <w:rPr>
          <w:highlight w:val="yellow"/>
        </w:rPr>
        <w:fldChar w:fldCharType="begin"/>
      </w:r>
      <w:r w:rsidR="00453463">
        <w:instrText xml:space="preserve"> REF _Ref106208188 \h </w:instrText>
      </w:r>
      <w:r w:rsidR="00453463">
        <w:rPr>
          <w:highlight w:val="yellow"/>
        </w:rPr>
      </w:r>
      <w:r w:rsidR="00453463">
        <w:rPr>
          <w:highlight w:val="yellow"/>
        </w:rPr>
        <w:fldChar w:fldCharType="end"/>
      </w:r>
      <w:r w:rsidRPr="00203A55">
        <w:t>.</w:t>
      </w:r>
    </w:p>
    <w:p w14:paraId="5BB398F9" w14:textId="65BC8006" w:rsidR="00B623C2" w:rsidRDefault="00203A55" w:rsidP="002A28E7">
      <w:r>
        <w:t>Д</w:t>
      </w:r>
      <w:r w:rsidR="00B623C2">
        <w:t>ля определения сходимости численного решения вычислим коэффициент концентрации напряжений для каждого решения и сравним их относительное изменение (</w:t>
      </w:r>
      <w:r w:rsidR="00B623C2">
        <w:fldChar w:fldCharType="begin"/>
      </w:r>
      <w:r w:rsidR="00B623C2">
        <w:instrText xml:space="preserve"> REF _Ref106202700 \h </w:instrText>
      </w:r>
      <w:r w:rsidR="00B623C2">
        <w:fldChar w:fldCharType="separate"/>
      </w:r>
      <w:r w:rsidR="00B623C2">
        <w:t xml:space="preserve">Таб. </w:t>
      </w:r>
      <w:r w:rsidR="00B623C2">
        <w:rPr>
          <w:noProof/>
        </w:rPr>
        <w:t>3</w:t>
      </w:r>
      <w:r w:rsidR="00B623C2">
        <w:t>.</w:t>
      </w:r>
      <w:r w:rsidR="00B623C2">
        <w:rPr>
          <w:noProof/>
        </w:rPr>
        <w:t>2</w:t>
      </w:r>
      <w:r w:rsidR="00B623C2">
        <w:fldChar w:fldCharType="end"/>
      </w:r>
      <w:r w:rsidR="00B623C2">
        <w:t>).</w:t>
      </w:r>
    </w:p>
    <w:p w14:paraId="6FB918E8" w14:textId="77777777" w:rsidR="00B623C2" w:rsidRDefault="00B623C2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TableGrid"/>
        <w:tblW w:w="4920" w:type="pct"/>
        <w:jc w:val="center"/>
        <w:tblLook w:val="04A0" w:firstRow="1" w:lastRow="0" w:firstColumn="1" w:lastColumn="0" w:noHBand="0" w:noVBand="1"/>
      </w:tblPr>
      <w:tblGrid>
        <w:gridCol w:w="1068"/>
        <w:gridCol w:w="4229"/>
        <w:gridCol w:w="4229"/>
      </w:tblGrid>
      <w:tr w:rsidR="00B623C2" w:rsidRPr="00AB139C" w14:paraId="54157B7E" w14:textId="77777777" w:rsidTr="00B623C2">
        <w:trPr>
          <w:jc w:val="center"/>
        </w:trPr>
        <w:tc>
          <w:tcPr>
            <w:tcW w:w="1030" w:type="dxa"/>
            <w:vAlign w:val="center"/>
          </w:tcPr>
          <w:p w14:paraId="2D699DAD" w14:textId="77777777" w:rsidR="00B623C2" w:rsidRPr="00AB139C" w:rsidRDefault="00B623C2" w:rsidP="00B623C2">
            <w:pPr>
              <w:spacing w:after="0"/>
              <w:ind w:firstLine="0"/>
              <w:jc w:val="center"/>
            </w:pPr>
            <w:r w:rsidRPr="00AB139C">
              <w:lastRenderedPageBreak/>
              <w:t>№</w:t>
            </w:r>
          </w:p>
        </w:tc>
        <w:tc>
          <w:tcPr>
            <w:tcW w:w="4082" w:type="dxa"/>
            <w:vAlign w:val="center"/>
          </w:tcPr>
          <w:p w14:paraId="47D2C100" w14:textId="77777777" w:rsidR="00B623C2" w:rsidRPr="00AB139C" w:rsidRDefault="00B623C2" w:rsidP="00B623C2">
            <w:pPr>
              <w:spacing w:after="0"/>
              <w:ind w:firstLine="0"/>
              <w:jc w:val="center"/>
            </w:pPr>
            <w:r w:rsidRPr="00AB139C">
              <w:t>Коэффициент концентрации напряжений</w:t>
            </w:r>
          </w:p>
        </w:tc>
        <w:tc>
          <w:tcPr>
            <w:tcW w:w="4082" w:type="dxa"/>
            <w:vAlign w:val="center"/>
          </w:tcPr>
          <w:p w14:paraId="7B42FDF4" w14:textId="77777777" w:rsidR="00B623C2" w:rsidRPr="00AB139C" w:rsidRDefault="00B623C2" w:rsidP="00B623C2">
            <w:pPr>
              <w:spacing w:after="0"/>
              <w:ind w:firstLine="0"/>
              <w:jc w:val="center"/>
            </w:pPr>
            <w:r w:rsidRPr="00AB139C">
              <w:t>Относительное изменение коэффициентов напряжений</w:t>
            </w:r>
          </w:p>
        </w:tc>
      </w:tr>
      <w:tr w:rsidR="00B623C2" w:rsidRPr="00AB139C" w14:paraId="6601825C" w14:textId="77777777" w:rsidTr="00B623C2">
        <w:trPr>
          <w:trHeight w:val="680"/>
          <w:jc w:val="center"/>
        </w:trPr>
        <w:tc>
          <w:tcPr>
            <w:tcW w:w="1030" w:type="dxa"/>
            <w:vAlign w:val="center"/>
          </w:tcPr>
          <w:p w14:paraId="572F625F" w14:textId="77777777" w:rsidR="00B623C2" w:rsidRPr="00AB139C" w:rsidRDefault="00B623C2" w:rsidP="00B623C2">
            <w:pPr>
              <w:spacing w:after="0"/>
              <w:ind w:firstLine="0"/>
              <w:jc w:val="center"/>
            </w:pPr>
            <w:r w:rsidRPr="00AB139C">
              <w:t>1</w:t>
            </w:r>
          </w:p>
        </w:tc>
        <w:tc>
          <w:tcPr>
            <w:tcW w:w="4082" w:type="dxa"/>
            <w:vAlign w:val="center"/>
          </w:tcPr>
          <w:p w14:paraId="4FDDA8EF" w14:textId="0BAD0A63" w:rsidR="00B623C2" w:rsidRPr="00AB139C" w:rsidRDefault="00CB433E" w:rsidP="00B623C2">
            <w:pPr>
              <w:spacing w:after="0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90.0111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40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=2.2503</m:t>
                </m:r>
              </m:oMath>
            </m:oMathPara>
          </w:p>
        </w:tc>
        <w:tc>
          <w:tcPr>
            <w:tcW w:w="4082" w:type="dxa"/>
            <w:vAlign w:val="center"/>
          </w:tcPr>
          <w:p w14:paraId="05A6AB2D" w14:textId="77777777" w:rsidR="00B623C2" w:rsidRPr="00AB139C" w:rsidRDefault="00B623C2" w:rsidP="00B623C2">
            <w:pPr>
              <w:spacing w:after="0"/>
              <w:ind w:firstLine="0"/>
              <w:jc w:val="center"/>
            </w:pPr>
            <w:r w:rsidRPr="00AB139C">
              <w:t>-</w:t>
            </w:r>
          </w:p>
        </w:tc>
      </w:tr>
      <w:tr w:rsidR="00B623C2" w:rsidRPr="00AB139C" w14:paraId="557E11BE" w14:textId="77777777" w:rsidTr="00B623C2">
        <w:trPr>
          <w:trHeight w:val="680"/>
          <w:jc w:val="center"/>
        </w:trPr>
        <w:tc>
          <w:tcPr>
            <w:tcW w:w="1030" w:type="dxa"/>
            <w:vAlign w:val="center"/>
          </w:tcPr>
          <w:p w14:paraId="62F2F948" w14:textId="77777777" w:rsidR="00B623C2" w:rsidRPr="00AB139C" w:rsidRDefault="00B623C2" w:rsidP="00B623C2">
            <w:pPr>
              <w:spacing w:after="0"/>
              <w:ind w:firstLine="0"/>
              <w:jc w:val="center"/>
            </w:pPr>
            <w:r w:rsidRPr="00AB139C">
              <w:t>2</w:t>
            </w:r>
          </w:p>
        </w:tc>
        <w:tc>
          <w:tcPr>
            <w:tcW w:w="4082" w:type="dxa"/>
            <w:vAlign w:val="center"/>
          </w:tcPr>
          <w:p w14:paraId="1E5234A5" w14:textId="24F38BCF" w:rsidR="00B623C2" w:rsidRPr="00AB139C" w:rsidRDefault="00CB433E" w:rsidP="00B623C2">
            <w:pPr>
              <w:spacing w:after="0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89.3801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40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=2.2345</m:t>
                </m:r>
              </m:oMath>
            </m:oMathPara>
          </w:p>
        </w:tc>
        <w:tc>
          <w:tcPr>
            <w:tcW w:w="4082" w:type="dxa"/>
            <w:vAlign w:val="center"/>
          </w:tcPr>
          <w:p w14:paraId="52BA7096" w14:textId="65B8048B" w:rsidR="00B623C2" w:rsidRPr="00AB139C" w:rsidRDefault="00CB433E" w:rsidP="00B623C2">
            <w:pPr>
              <w:spacing w:after="0"/>
              <w:ind w:firstLine="0"/>
              <w:jc w:val="center"/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0.0158</m:t>
                </m:r>
              </m:oMath>
            </m:oMathPara>
          </w:p>
        </w:tc>
      </w:tr>
      <w:tr w:rsidR="00B623C2" w:rsidRPr="00AB139C" w14:paraId="6F8AA237" w14:textId="77777777" w:rsidTr="00B623C2">
        <w:trPr>
          <w:trHeight w:val="680"/>
          <w:jc w:val="center"/>
        </w:trPr>
        <w:tc>
          <w:tcPr>
            <w:tcW w:w="1030" w:type="dxa"/>
            <w:vAlign w:val="center"/>
          </w:tcPr>
          <w:p w14:paraId="607B8B66" w14:textId="77777777" w:rsidR="00B623C2" w:rsidRPr="00AB139C" w:rsidRDefault="00B623C2" w:rsidP="00B623C2">
            <w:pPr>
              <w:spacing w:after="0"/>
              <w:ind w:firstLine="0"/>
              <w:jc w:val="center"/>
            </w:pPr>
            <w:r w:rsidRPr="00AB139C">
              <w:t>3</w:t>
            </w:r>
          </w:p>
        </w:tc>
        <w:tc>
          <w:tcPr>
            <w:tcW w:w="4082" w:type="dxa"/>
            <w:vAlign w:val="center"/>
          </w:tcPr>
          <w:p w14:paraId="7E9FBF0A" w14:textId="6082CDA1" w:rsidR="00B623C2" w:rsidRPr="00AB139C" w:rsidRDefault="00CB433E" w:rsidP="00B623C2">
            <w:pPr>
              <w:spacing w:after="0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89.5544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40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=2.2389</m:t>
                </m:r>
              </m:oMath>
            </m:oMathPara>
          </w:p>
        </w:tc>
        <w:tc>
          <w:tcPr>
            <w:tcW w:w="4082" w:type="dxa"/>
            <w:vAlign w:val="center"/>
          </w:tcPr>
          <w:p w14:paraId="5170CD8E" w14:textId="13B5ABCC" w:rsidR="00B623C2" w:rsidRPr="00AB139C" w:rsidRDefault="00CB433E" w:rsidP="00B623C2">
            <w:pPr>
              <w:spacing w:after="0"/>
              <w:ind w:firstLine="0"/>
              <w:jc w:val="center"/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=0.0044</m:t>
                </m:r>
              </m:oMath>
            </m:oMathPara>
          </w:p>
        </w:tc>
      </w:tr>
      <w:tr w:rsidR="00B623C2" w:rsidRPr="00774762" w14:paraId="3EA28ED8" w14:textId="77777777" w:rsidTr="00B623C2">
        <w:trPr>
          <w:trHeight w:val="680"/>
          <w:jc w:val="center"/>
        </w:trPr>
        <w:tc>
          <w:tcPr>
            <w:tcW w:w="1030" w:type="dxa"/>
            <w:vAlign w:val="center"/>
          </w:tcPr>
          <w:p w14:paraId="347E0BD2" w14:textId="77777777" w:rsidR="00B623C2" w:rsidRPr="00AB139C" w:rsidRDefault="00B623C2" w:rsidP="00B623C2">
            <w:pPr>
              <w:spacing w:after="0"/>
              <w:ind w:firstLine="0"/>
              <w:jc w:val="center"/>
            </w:pPr>
            <w:r w:rsidRPr="00AB139C">
              <w:t>4</w:t>
            </w:r>
          </w:p>
        </w:tc>
        <w:tc>
          <w:tcPr>
            <w:tcW w:w="4082" w:type="dxa"/>
            <w:vAlign w:val="center"/>
          </w:tcPr>
          <w:p w14:paraId="62984A3C" w14:textId="3C115E4B" w:rsidR="00B623C2" w:rsidRPr="00AB139C" w:rsidRDefault="00CB433E" w:rsidP="00B623C2">
            <w:pPr>
              <w:spacing w:after="0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89.6382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40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 2.241</m:t>
                </m:r>
              </m:oMath>
            </m:oMathPara>
          </w:p>
        </w:tc>
        <w:tc>
          <w:tcPr>
            <w:tcW w:w="4082" w:type="dxa"/>
            <w:vAlign w:val="center"/>
          </w:tcPr>
          <w:p w14:paraId="0764BC90" w14:textId="3FDE0A6B" w:rsidR="00B623C2" w:rsidRPr="00AB139C" w:rsidRDefault="00CB433E" w:rsidP="00B623C2">
            <w:pPr>
              <w:spacing w:after="0"/>
              <w:ind w:firstLine="0"/>
              <w:jc w:val="center"/>
              <w:rPr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=0.0021</m:t>
                </m:r>
              </m:oMath>
            </m:oMathPara>
          </w:p>
        </w:tc>
      </w:tr>
    </w:tbl>
    <w:p w14:paraId="3994800C" w14:textId="613EDD82" w:rsidR="00534888" w:rsidRDefault="00B623C2" w:rsidP="00B623C2">
      <w:pPr>
        <w:pStyle w:val="Caption"/>
      </w:pPr>
      <w:bookmarkStart w:id="70" w:name="_Ref106202700"/>
      <w:r>
        <w:t xml:space="preserve">Таб. </w:t>
      </w:r>
      <w:r w:rsidR="008B521B">
        <w:fldChar w:fldCharType="begin"/>
      </w:r>
      <w:r w:rsidR="008B521B">
        <w:instrText xml:space="preserve"> STYLEREF 1 \s </w:instrText>
      </w:r>
      <w:r w:rsidR="008B521B">
        <w:fldChar w:fldCharType="separate"/>
      </w:r>
      <w:r w:rsidR="008B521B">
        <w:rPr>
          <w:noProof/>
        </w:rPr>
        <w:t>3</w:t>
      </w:r>
      <w:r w:rsidR="008B521B">
        <w:fldChar w:fldCharType="end"/>
      </w:r>
      <w:r w:rsidR="008B521B">
        <w:t>.</w:t>
      </w:r>
      <w:r w:rsidR="008B521B">
        <w:fldChar w:fldCharType="begin"/>
      </w:r>
      <w:r w:rsidR="008B521B">
        <w:instrText xml:space="preserve"> SEQ Таб. \* ARABIC \s 1 </w:instrText>
      </w:r>
      <w:r w:rsidR="008B521B">
        <w:fldChar w:fldCharType="separate"/>
      </w:r>
      <w:r w:rsidR="008B521B">
        <w:rPr>
          <w:noProof/>
        </w:rPr>
        <w:t>2</w:t>
      </w:r>
      <w:r w:rsidR="008B521B">
        <w:fldChar w:fldCharType="end"/>
      </w:r>
      <w:bookmarkEnd w:id="70"/>
      <w:r>
        <w:t xml:space="preserve"> Коэффициент концентрации напряжений для различных решений</w:t>
      </w:r>
    </w:p>
    <w:p w14:paraId="32DEC215" w14:textId="5ACC474E" w:rsidR="00A31B7A" w:rsidRDefault="00534888" w:rsidP="00453463">
      <w:r>
        <w:t>Как можем заметить, относительное изменение концентрации убывает при сгущении сетки. а значит численное решение сходится.</w:t>
      </w:r>
    </w:p>
    <w:p w14:paraId="2F717449" w14:textId="35D280DF" w:rsidR="00534888" w:rsidRPr="00A31B7A" w:rsidRDefault="00A31B7A" w:rsidP="00534888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8DBB5F6" wp14:editId="45B3F7E5">
                <wp:simplePos x="0" y="0"/>
                <wp:positionH relativeFrom="margin">
                  <wp:align>center</wp:align>
                </wp:positionH>
                <wp:positionV relativeFrom="paragraph">
                  <wp:posOffset>997674</wp:posOffset>
                </wp:positionV>
                <wp:extent cx="5963920" cy="4116705"/>
                <wp:effectExtent l="0" t="0" r="0" b="0"/>
                <wp:wrapSquare wrapText="bothSides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920" cy="4116705"/>
                          <a:chOff x="0" y="0"/>
                          <a:chExt cx="5963920" cy="411670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336"/>
                          <a:stretch/>
                        </pic:blipFill>
                        <pic:spPr bwMode="auto">
                          <a:xfrm>
                            <a:off x="0" y="0"/>
                            <a:ext cx="5963920" cy="371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1" name="Text Box 51"/>
                        <wps:cNvSpPr txBox="1"/>
                        <wps:spPr>
                          <a:xfrm>
                            <a:off x="372140" y="3742055"/>
                            <a:ext cx="5212715" cy="374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CE6502" w14:textId="27DFC545" w:rsidR="00CB433E" w:rsidRPr="00004728" w:rsidRDefault="00CB433E" w:rsidP="00A31B7A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71" w:name="_Ref106207465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Рис.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71"/>
                              <w:r>
                                <w:t xml:space="preserve"> Деформированное состояние пластины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DBB5F6" id="Group 54" o:spid="_x0000_s1051" style="position:absolute;left:0;text-align:left;margin-left:0;margin-top:78.55pt;width:469.6pt;height:324.15pt;z-index:251734016;mso-position-horizontal:center;mso-position-horizontal-relative:margin" coordsize="59639,41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">
                <v:shape id="Picture 22" o:spid="_x0000_s1052" type="#_x0000_t75" style="position:absolute;width:59639;height:37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">
                  <v:imagedata r:id="rId26" o:title="" cropbottom="11361f"/>
                </v:shape>
                <v:shape id="Text Box 51" o:spid="_x0000_s1053" type="#_x0000_t202" style="position:absolute;left:3721;top:37420;width:5212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14:paraId="60CE6502" w14:textId="27DFC545" w:rsidR="00CB433E" w:rsidRPr="00004728" w:rsidRDefault="00CB433E" w:rsidP="00A31B7A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72" w:name="_Ref106207465"/>
                        <w:r>
                          <w:t xml:space="preserve">Рис.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SEQ Рис.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bookmarkEnd w:id="72"/>
                        <w:r>
                          <w:t xml:space="preserve"> Деформированное состояние пластины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34888">
        <w:t xml:space="preserve">В качестве </w:t>
      </w:r>
      <w:r w:rsidR="00453463">
        <w:t xml:space="preserve">конечного </w:t>
      </w:r>
      <w:r w:rsidR="00534888">
        <w:t>численного решения возьмем последнее с самой мелкой сеткой. Контур пластины в деформированном состоянии показан на</w:t>
      </w:r>
      <w:r>
        <w:t xml:space="preserve"> </w:t>
      </w:r>
      <w:r>
        <w:fldChar w:fldCharType="begin"/>
      </w:r>
      <w:r>
        <w:instrText xml:space="preserve"> REF _Ref106207465 \h </w:instrText>
      </w:r>
      <w:r>
        <w:fldChar w:fldCharType="separate"/>
      </w:r>
      <w:r>
        <w:t xml:space="preserve">Рис.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, где синее – деформированное состояние, красная </w:t>
      </w:r>
      <w:r w:rsidR="00C51E31">
        <w:t>линия</w:t>
      </w:r>
      <w:r>
        <w:t xml:space="preserve"> – исходная форма пластины.</w:t>
      </w:r>
      <w:r w:rsidR="00534888" w:rsidRPr="00534888">
        <w:t xml:space="preserve"> </w:t>
      </w:r>
      <w:r w:rsidR="00534888">
        <w:t>Эпюры напряжений доступны в</w:t>
      </w:r>
      <w:r w:rsidR="00B722CE" w:rsidRPr="00C51E31">
        <w:t xml:space="preserve"> </w:t>
      </w:r>
      <w:r w:rsidR="00B722CE">
        <w:rPr>
          <w:highlight w:val="yellow"/>
          <w:lang w:val="en-US"/>
        </w:rPr>
        <w:fldChar w:fldCharType="begin"/>
      </w:r>
      <w:r w:rsidR="00B722CE" w:rsidRPr="00C51E31">
        <w:instrText xml:space="preserve"> </w:instrText>
      </w:r>
      <w:r w:rsidR="00B722CE">
        <w:rPr>
          <w:lang w:val="en-US"/>
        </w:rPr>
        <w:instrText>REF</w:instrText>
      </w:r>
      <w:r w:rsidR="00B722CE" w:rsidRPr="00C51E31">
        <w:instrText xml:space="preserve"> _</w:instrText>
      </w:r>
      <w:r w:rsidR="00B722CE">
        <w:rPr>
          <w:lang w:val="en-US"/>
        </w:rPr>
        <w:instrText>Ref</w:instrText>
      </w:r>
      <w:r w:rsidR="00B722CE" w:rsidRPr="00C51E31">
        <w:instrText>106216823 \</w:instrText>
      </w:r>
      <w:r w:rsidR="00B722CE">
        <w:rPr>
          <w:lang w:val="en-US"/>
        </w:rPr>
        <w:instrText>h</w:instrText>
      </w:r>
      <w:r w:rsidR="00B722CE" w:rsidRPr="00C51E31">
        <w:instrText xml:space="preserve"> </w:instrText>
      </w:r>
      <w:r w:rsidR="00B722CE">
        <w:rPr>
          <w:highlight w:val="yellow"/>
          <w:lang w:val="en-US"/>
        </w:rPr>
      </w:r>
      <w:r w:rsidR="00B722CE">
        <w:rPr>
          <w:highlight w:val="yellow"/>
          <w:lang w:val="en-US"/>
        </w:rPr>
        <w:fldChar w:fldCharType="separate"/>
      </w:r>
      <w:r w:rsidR="00B722CE">
        <w:t xml:space="preserve">Прил. </w:t>
      </w:r>
      <w:r w:rsidR="00B722CE">
        <w:rPr>
          <w:noProof/>
        </w:rPr>
        <w:t>B</w:t>
      </w:r>
      <w:r w:rsidR="00B722CE">
        <w:rPr>
          <w:highlight w:val="yellow"/>
          <w:lang w:val="en-US"/>
        </w:rPr>
        <w:fldChar w:fldCharType="end"/>
      </w:r>
      <w:r w:rsidR="00534888" w:rsidRPr="00A31B7A">
        <w:t>.</w:t>
      </w:r>
    </w:p>
    <w:p w14:paraId="1D9F34BF" w14:textId="77777777" w:rsidR="007E1C61" w:rsidRDefault="00534888" w:rsidP="007A43BE">
      <w:pPr>
        <w:pStyle w:val="Heading2"/>
      </w:pPr>
      <w:r>
        <w:lastRenderedPageBreak/>
        <w:t xml:space="preserve"> </w:t>
      </w:r>
      <w:bookmarkStart w:id="73" w:name="_Toc106225075"/>
      <w:r w:rsidR="007E1C61">
        <w:t>Сравнение результатов аналитического и численного решения</w:t>
      </w:r>
      <w:bookmarkEnd w:id="73"/>
    </w:p>
    <w:p w14:paraId="7C508715" w14:textId="77777777" w:rsidR="0008390A" w:rsidRDefault="0008390A" w:rsidP="007E1C61">
      <w:r>
        <w:t>Произведем сравнение величин напряжений в отдельных точках.</w:t>
      </w:r>
    </w:p>
    <w:tbl>
      <w:tblPr>
        <w:tblStyle w:val="TableGrid"/>
        <w:tblW w:w="10153" w:type="dxa"/>
        <w:jc w:val="center"/>
        <w:tblLook w:val="04A0" w:firstRow="1" w:lastRow="0" w:firstColumn="1" w:lastColumn="0" w:noHBand="0" w:noVBand="1"/>
      </w:tblPr>
      <w:tblGrid>
        <w:gridCol w:w="1134"/>
        <w:gridCol w:w="1651"/>
        <w:gridCol w:w="2880"/>
        <w:gridCol w:w="2696"/>
        <w:gridCol w:w="1792"/>
      </w:tblGrid>
      <w:tr w:rsidR="0008390A" w14:paraId="75FEFBD9" w14:textId="77777777" w:rsidTr="0008390A">
        <w:trPr>
          <w:trHeight w:val="454"/>
          <w:jc w:val="center"/>
        </w:trPr>
        <w:tc>
          <w:tcPr>
            <w:tcW w:w="1134" w:type="dxa"/>
            <w:shd w:val="clear" w:color="auto" w:fill="auto"/>
            <w:vAlign w:val="center"/>
          </w:tcPr>
          <w:p w14:paraId="5C6C4A9D" w14:textId="02E59AC9" w:rsidR="0008390A" w:rsidRPr="00C344F3" w:rsidRDefault="0008390A" w:rsidP="0008390A">
            <w:pPr>
              <w:spacing w:after="0" w:line="240" w:lineRule="auto"/>
              <w:ind w:firstLine="0"/>
              <w:jc w:val="center"/>
            </w:pPr>
            <w:r>
              <w:t xml:space="preserve">Угол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oMath>
          </w:p>
        </w:tc>
        <w:tc>
          <w:tcPr>
            <w:tcW w:w="1651" w:type="dxa"/>
            <w:shd w:val="clear" w:color="auto" w:fill="auto"/>
            <w:vAlign w:val="center"/>
          </w:tcPr>
          <w:p w14:paraId="41774BDE" w14:textId="7FF51E48" w:rsidR="0008390A" w:rsidRDefault="0008390A" w:rsidP="0008390A">
            <w:pPr>
              <w:spacing w:after="0" w:line="276" w:lineRule="auto"/>
              <w:ind w:firstLine="0"/>
              <w:jc w:val="center"/>
            </w:pPr>
            <w:r>
              <w:t>Измеряемая величина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18A64D88" w14:textId="6954A487" w:rsidR="0008390A" w:rsidRPr="00444F55" w:rsidRDefault="0008390A" w:rsidP="0008390A">
            <w:pPr>
              <w:spacing w:after="0" w:line="276" w:lineRule="auto"/>
              <w:ind w:firstLine="0"/>
              <w:jc w:val="center"/>
              <w:rPr>
                <w:lang w:val="en-US"/>
              </w:rPr>
            </w:pPr>
            <w:r>
              <w:t>Аналитическое решение (МПа)</w:t>
            </w:r>
          </w:p>
        </w:tc>
        <w:tc>
          <w:tcPr>
            <w:tcW w:w="2696" w:type="dxa"/>
            <w:shd w:val="clear" w:color="auto" w:fill="auto"/>
            <w:vAlign w:val="center"/>
          </w:tcPr>
          <w:p w14:paraId="3EF911A1" w14:textId="38F74E68" w:rsidR="0008390A" w:rsidRDefault="0008390A" w:rsidP="0008390A">
            <w:pPr>
              <w:spacing w:after="0" w:line="276" w:lineRule="auto"/>
              <w:ind w:firstLine="0"/>
              <w:jc w:val="center"/>
            </w:pPr>
            <w:r>
              <w:t>Численное решение (МПа)</w:t>
            </w:r>
          </w:p>
        </w:tc>
        <w:tc>
          <w:tcPr>
            <w:tcW w:w="1792" w:type="dxa"/>
            <w:shd w:val="clear" w:color="auto" w:fill="auto"/>
            <w:vAlign w:val="center"/>
          </w:tcPr>
          <w:p w14:paraId="7426224E" w14:textId="77777777" w:rsidR="0008390A" w:rsidRDefault="0008390A" w:rsidP="0008390A">
            <w:pPr>
              <w:spacing w:after="0" w:line="276" w:lineRule="auto"/>
              <w:ind w:firstLine="0"/>
              <w:jc w:val="center"/>
            </w:pPr>
            <w:r>
              <w:t>Разница (%)</w:t>
            </w:r>
          </w:p>
        </w:tc>
      </w:tr>
      <w:tr w:rsidR="0008390A" w14:paraId="6F240BAB" w14:textId="77777777" w:rsidTr="0008390A">
        <w:trPr>
          <w:trHeight w:val="454"/>
          <w:jc w:val="center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14:paraId="5210BB3A" w14:textId="03C80E83" w:rsidR="0008390A" w:rsidRPr="00C344F3" w:rsidRDefault="00CB433E" w:rsidP="0008390A">
            <w:pPr>
              <w:spacing w:after="0" w:line="240" w:lineRule="auto"/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651" w:type="dxa"/>
            <w:shd w:val="clear" w:color="auto" w:fill="auto"/>
            <w:vAlign w:val="center"/>
          </w:tcPr>
          <w:p w14:paraId="66EB8299" w14:textId="77777777" w:rsidR="0008390A" w:rsidRPr="00C344F3" w:rsidRDefault="00CB433E" w:rsidP="0008390A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xx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73FE2250" w14:textId="60AA750B" w:rsidR="0008390A" w:rsidRPr="0008390A" w:rsidRDefault="0008390A" w:rsidP="0008390A">
            <w:pPr>
              <w:spacing w:after="0" w:line="276" w:lineRule="auto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2.2</m:t>
                </m:r>
                <m:r>
                  <w:rPr>
                    <w:rFonts w:ascii="Cambria Math" w:hAnsi="Cambria Math"/>
                  </w:rPr>
                  <m:t>p=</m:t>
                </m:r>
                <m:r>
                  <w:rPr>
                    <w:rFonts w:ascii="Cambria Math" w:hAnsi="Cambria Math"/>
                    <w:lang w:val="en-US"/>
                  </w:rPr>
                  <m:t>88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77774521" w14:textId="07306DA5" w:rsidR="0008390A" w:rsidRPr="00C344F3" w:rsidRDefault="0012606E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89.6382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35A3FCBF" w14:textId="4D775445" w:rsidR="0008390A" w:rsidRPr="00FF0ACC" w:rsidRDefault="00DA6F75" w:rsidP="00FF0ACC">
            <w:pPr>
              <w:spacing w:after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1.83</m:t>
                </m:r>
              </m:oMath>
            </m:oMathPara>
          </w:p>
        </w:tc>
      </w:tr>
      <w:tr w:rsidR="0008390A" w14:paraId="12B13832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54E0889F" w14:textId="77777777" w:rsidR="0008390A" w:rsidRPr="00C344F3" w:rsidRDefault="0008390A" w:rsidP="0008390A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44E60C03" w14:textId="77777777" w:rsidR="0008390A" w:rsidRPr="00C344F3" w:rsidRDefault="00CB433E" w:rsidP="0008390A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xx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r=4a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4867972C" w14:textId="6AE69341" w:rsidR="0008390A" w:rsidRPr="00A145F3" w:rsidRDefault="0008390A" w:rsidP="0008390A">
            <w:pPr>
              <w:spacing w:after="0" w:line="276" w:lineRule="auto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32"/>
                  </w:rPr>
                  <m:t>1.0574p=</m:t>
                </m:r>
                <m:r>
                  <w:rPr>
                    <w:rFonts w:ascii="Cambria Math" w:hAnsi="Cambria Math"/>
                  </w:rPr>
                  <m:t>42.296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491F42C8" w14:textId="27A379B3" w:rsidR="0008390A" w:rsidRPr="00C344F3" w:rsidRDefault="0012606E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44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</w:rPr>
                  <m:t>2711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4F51DDA7" w14:textId="7BBE9675" w:rsidR="0008390A" w:rsidRPr="00FF0ACC" w:rsidRDefault="00DA6F75" w:rsidP="00FF0ACC">
            <w:pPr>
              <w:spacing w:after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4.46</m:t>
                </m:r>
              </m:oMath>
            </m:oMathPara>
          </w:p>
        </w:tc>
      </w:tr>
      <w:tr w:rsidR="0012606E" w14:paraId="5549B416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33C5988D" w14:textId="77777777" w:rsidR="0012606E" w:rsidRPr="00C344F3" w:rsidRDefault="0012606E" w:rsidP="0012606E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E7A3084" w14:textId="77777777" w:rsidR="0012606E" w:rsidRPr="00C344F3" w:rsidRDefault="00CB433E" w:rsidP="0012606E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xx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r=∞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70A402E1" w14:textId="02AD49A0" w:rsidR="0012606E" w:rsidRPr="00C344F3" w:rsidRDefault="0012606E" w:rsidP="0012606E">
            <w:pPr>
              <w:spacing w:after="0" w:line="276" w:lineRule="auto"/>
              <w:ind w:firstLine="0"/>
              <w:jc w:val="center"/>
              <w:rPr>
                <w:szCs w:val="3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32"/>
                    <w:lang w:val="en-US"/>
                  </w:rPr>
                  <m:t>p=40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5F0F6427" w14:textId="6DE38AD3" w:rsidR="0012606E" w:rsidRPr="00C344F3" w:rsidRDefault="0012606E" w:rsidP="0012606E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44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</w:rPr>
                  <m:t>2711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6C821417" w14:textId="4555598D" w:rsidR="0012606E" w:rsidRPr="00FF0ACC" w:rsidRDefault="00DA6F75" w:rsidP="00FF0ACC">
            <w:pPr>
              <w:spacing w:after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9.65</m:t>
                </m:r>
              </m:oMath>
            </m:oMathPara>
          </w:p>
        </w:tc>
      </w:tr>
      <w:tr w:rsidR="0008390A" w14:paraId="657E0913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078E820B" w14:textId="77777777" w:rsidR="0008390A" w:rsidRPr="00C344F3" w:rsidRDefault="0008390A" w:rsidP="0008390A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011F8F81" w14:textId="77777777" w:rsidR="0008390A" w:rsidRPr="00C344F3" w:rsidRDefault="00CB433E" w:rsidP="0008390A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yy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32D1017C" w14:textId="2BC77DB2" w:rsidR="0008390A" w:rsidRPr="00C344F3" w:rsidRDefault="0008390A" w:rsidP="0008390A">
            <w:pPr>
              <w:spacing w:after="0" w:line="276" w:lineRule="auto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1732BFAD" w14:textId="26B1617E" w:rsidR="0008390A" w:rsidRPr="00C344F3" w:rsidRDefault="0008390A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10F015B9" w14:textId="65667E04" w:rsidR="0008390A" w:rsidRPr="00C344F3" w:rsidRDefault="0008390A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8390A" w14:paraId="01FFD086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2F2EFC33" w14:textId="77777777" w:rsidR="0008390A" w:rsidRPr="00C344F3" w:rsidRDefault="0008390A" w:rsidP="0008390A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88E0E0A" w14:textId="5A99E683" w:rsidR="0008390A" w:rsidRPr="00C344F3" w:rsidRDefault="00CB433E" w:rsidP="0008390A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yy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r=4a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3CBD637C" w14:textId="5CBC9FC5" w:rsidR="0008390A" w:rsidRPr="00A145F3" w:rsidRDefault="0008390A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Cs w:val="32"/>
                  </w:rPr>
                  <m:t>0.7675p</m:t>
                </m:r>
                <m:r>
                  <w:rPr>
                    <w:rFonts w:ascii="Cambria Math" w:hAnsi="Cambria Math"/>
                    <w:lang w:val="en-US"/>
                  </w:rPr>
                  <m:t>=30.7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489E5B52" w14:textId="67343FA9" w:rsidR="0008390A" w:rsidRPr="0012606E" w:rsidRDefault="0012606E" w:rsidP="0008390A">
            <w:pPr>
              <w:spacing w:after="0" w:line="276" w:lineRule="auto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32.0005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7E22395E" w14:textId="5CB1985A" w:rsidR="0008390A" w:rsidRPr="00FF0ACC" w:rsidRDefault="00DA6F75" w:rsidP="00FF0ACC">
            <w:pPr>
              <w:spacing w:after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4.06</m:t>
                </m:r>
              </m:oMath>
            </m:oMathPara>
          </w:p>
        </w:tc>
      </w:tr>
      <w:tr w:rsidR="0012606E" w14:paraId="31E7DCD1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4DEF6471" w14:textId="77777777" w:rsidR="0012606E" w:rsidRPr="00C344F3" w:rsidRDefault="0012606E" w:rsidP="0012606E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73ED32FE" w14:textId="77777777" w:rsidR="0012606E" w:rsidRPr="00C344F3" w:rsidRDefault="00CB433E" w:rsidP="0012606E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yy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r=∞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6DCA3959" w14:textId="0F777CD7" w:rsidR="0012606E" w:rsidRPr="0008390A" w:rsidRDefault="0012606E" w:rsidP="0012606E">
            <w:pPr>
              <w:spacing w:after="0" w:line="276" w:lineRule="auto"/>
              <w:ind w:firstLine="0"/>
              <w:jc w:val="center"/>
              <w:rPr>
                <w:i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Cs w:val="32"/>
                  </w:rPr>
                  <m:t>0,</m:t>
                </m:r>
                <m:r>
                  <w:rPr>
                    <w:rFonts w:ascii="Cambria Math" w:hAnsi="Cambria Math"/>
                    <w:szCs w:val="32"/>
                    <w:lang w:val="en-US"/>
                  </w:rPr>
                  <m:t>8</m:t>
                </m:r>
                <m:r>
                  <w:rPr>
                    <w:rFonts w:ascii="Cambria Math" w:hAnsi="Cambria Math"/>
                    <w:szCs w:val="32"/>
                  </w:rPr>
                  <m:t>p=32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02070DF0" w14:textId="507E7E8E" w:rsidR="0012606E" w:rsidRPr="00C344F3" w:rsidRDefault="0012606E" w:rsidP="0012606E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32.0005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63AE5460" w14:textId="3055FB8D" w:rsidR="0012606E" w:rsidRPr="00FF0ACC" w:rsidRDefault="00FF0ACC" w:rsidP="0012606E">
            <w:pPr>
              <w:spacing w:after="0" w:line="276" w:lineRule="auto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8390A" w14:paraId="69244050" w14:textId="77777777" w:rsidTr="0008390A">
        <w:trPr>
          <w:trHeight w:val="454"/>
          <w:jc w:val="center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14:paraId="270F04A9" w14:textId="6B0960AD" w:rsidR="0008390A" w:rsidRPr="00C344F3" w:rsidRDefault="0008390A" w:rsidP="0008390A">
            <w:pPr>
              <w:spacing w:after="0" w:line="240" w:lineRule="auto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651" w:type="dxa"/>
            <w:shd w:val="clear" w:color="auto" w:fill="auto"/>
            <w:vAlign w:val="center"/>
          </w:tcPr>
          <w:p w14:paraId="06328CDB" w14:textId="77777777" w:rsidR="0008390A" w:rsidRPr="00C344F3" w:rsidRDefault="00CB433E" w:rsidP="0008390A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xx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r=a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5C526FA5" w14:textId="366A666C" w:rsidR="0008390A" w:rsidRPr="00C344F3" w:rsidRDefault="0008390A" w:rsidP="0008390A">
            <w:pPr>
              <w:spacing w:after="0" w:line="276" w:lineRule="auto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6191EEB9" w14:textId="208A2B4E" w:rsidR="0008390A" w:rsidRPr="00C344F3" w:rsidRDefault="0008390A" w:rsidP="0008390A">
            <w:pPr>
              <w:spacing w:after="0" w:line="276" w:lineRule="auto"/>
              <w:ind w:firstLine="0"/>
              <w:jc w:val="center"/>
            </w:pPr>
            <w:r w:rsidRPr="0008390A">
              <w:t>0</w:t>
            </w:r>
          </w:p>
        </w:tc>
        <w:tc>
          <w:tcPr>
            <w:tcW w:w="1792" w:type="dxa"/>
            <w:shd w:val="clear" w:color="auto" w:fill="auto"/>
            <w:vAlign w:val="center"/>
          </w:tcPr>
          <w:p w14:paraId="36800A9F" w14:textId="0D5BBFE4" w:rsidR="0008390A" w:rsidRPr="00C344F3" w:rsidRDefault="0008390A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8390A" w14:paraId="6F87AEB8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2EC43300" w14:textId="77777777" w:rsidR="0008390A" w:rsidRPr="00C344F3" w:rsidRDefault="0008390A" w:rsidP="0008390A">
            <w:pPr>
              <w:spacing w:after="0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37E55D18" w14:textId="39B69613" w:rsidR="0008390A" w:rsidRPr="00C344F3" w:rsidRDefault="00CB433E" w:rsidP="0008390A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xx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r=4a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7531303E" w14:textId="17116EBD" w:rsidR="0008390A" w:rsidRPr="00C344F3" w:rsidRDefault="00CC086F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Cs w:val="32"/>
                  </w:rPr>
                  <m:t>0.9199p</m:t>
                </m:r>
                <m:r>
                  <w:rPr>
                    <w:rFonts w:ascii="Cambria Math" w:hAnsi="Cambria Math"/>
                    <w:szCs w:val="32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Cs w:val="32"/>
                  </w:rPr>
                  <m:t>36.796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7B14A225" w14:textId="562899EB" w:rsidR="0008390A" w:rsidRPr="00C344F3" w:rsidRDefault="0012606E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40.2731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619D6DBC" w14:textId="2B8BD382" w:rsidR="0008390A" w:rsidRPr="00FF0ACC" w:rsidRDefault="00DA6F75" w:rsidP="00FF0ACC">
            <w:pPr>
              <w:spacing w:after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8.63</m:t>
                </m:r>
              </m:oMath>
            </m:oMathPara>
          </w:p>
        </w:tc>
      </w:tr>
      <w:tr w:rsidR="0012606E" w14:paraId="60ADB166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4346B87D" w14:textId="77777777" w:rsidR="0012606E" w:rsidRPr="00C344F3" w:rsidRDefault="0012606E" w:rsidP="0012606E">
            <w:pPr>
              <w:spacing w:after="0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0B205FC4" w14:textId="77777777" w:rsidR="0012606E" w:rsidRPr="00C344F3" w:rsidRDefault="00CB433E" w:rsidP="0012606E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xx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r=∞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74069933" w14:textId="39EFE6DB" w:rsidR="0012606E" w:rsidRPr="00C344F3" w:rsidRDefault="0012606E" w:rsidP="0012606E">
            <w:pPr>
              <w:spacing w:after="0" w:line="276" w:lineRule="auto"/>
              <w:ind w:firstLine="0"/>
              <w:jc w:val="center"/>
              <w:rPr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Cs w:val="32"/>
                    <w:lang w:val="en-US"/>
                  </w:rPr>
                  <m:t>p=40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3C301FCE" w14:textId="45A6C28F" w:rsidR="0012606E" w:rsidRPr="00C344F3" w:rsidRDefault="0012606E" w:rsidP="0012606E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40.2731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1D40F96E" w14:textId="19BFB813" w:rsidR="0012606E" w:rsidRPr="00FF0ACC" w:rsidRDefault="00DA6F75" w:rsidP="00FF0ACC">
            <w:pPr>
              <w:spacing w:after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0.68</m:t>
                </m:r>
              </m:oMath>
            </m:oMathPara>
          </w:p>
        </w:tc>
      </w:tr>
      <w:tr w:rsidR="0008390A" w14:paraId="4C09EE56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027B77FD" w14:textId="77777777" w:rsidR="0008390A" w:rsidRPr="00C344F3" w:rsidRDefault="0008390A" w:rsidP="0008390A">
            <w:pPr>
              <w:spacing w:after="0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55B6E7E5" w14:textId="77777777" w:rsidR="0008390A" w:rsidRPr="00C344F3" w:rsidRDefault="00CB433E" w:rsidP="0008390A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yy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64EB24DE" w14:textId="258E289C" w:rsidR="0008390A" w:rsidRPr="00CC086F" w:rsidRDefault="0002129F" w:rsidP="0008390A">
            <w:pPr>
              <w:spacing w:after="0" w:line="276" w:lineRule="auto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eastAsiaTheme="minorHAnsi" w:hAnsi="Cambria Math"/>
                    <w:noProof/>
                    <w:lang w:eastAsia="en-US"/>
                  </w:rPr>
                  <m:t>1.4</m:t>
                </m:r>
                <m:r>
                  <w:rPr>
                    <w:rFonts w:ascii="Cambria Math" w:hAnsi="Cambria Math"/>
                  </w:rPr>
                  <m:t>p=56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2BF23FFA" w14:textId="657B287E" w:rsidR="0008390A" w:rsidRPr="00C344F3" w:rsidRDefault="0002129F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58.4818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078D1FCF" w14:textId="4D88F9A1" w:rsidR="0008390A" w:rsidRPr="00FF0ACC" w:rsidRDefault="00DA6F75" w:rsidP="00FF0ACC">
            <w:pPr>
              <w:spacing w:after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4.24</m:t>
                </m:r>
              </m:oMath>
            </m:oMathPara>
          </w:p>
        </w:tc>
      </w:tr>
      <w:tr w:rsidR="0008390A" w14:paraId="3DBC90A6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3409448A" w14:textId="77777777" w:rsidR="0008390A" w:rsidRPr="00C344F3" w:rsidRDefault="0008390A" w:rsidP="0008390A">
            <w:pPr>
              <w:spacing w:after="0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6297402B" w14:textId="14E2F16E" w:rsidR="0008390A" w:rsidRPr="00C344F3" w:rsidRDefault="00CB433E" w:rsidP="0008390A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yy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r=4a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5F8589E3" w14:textId="48C6447F" w:rsidR="0008390A" w:rsidRPr="00C344F3" w:rsidRDefault="0002129F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Cs w:val="32"/>
                  </w:rPr>
                  <m:t>0.8551</m:t>
                </m:r>
                <m:r>
                  <w:rPr>
                    <w:rFonts w:ascii="Cambria Math" w:eastAsiaTheme="minorEastAsia" w:hAnsi="Cambria Math"/>
                    <w:noProof/>
                  </w:rPr>
                  <m:t>p</m:t>
                </m:r>
                <m:r>
                  <w:rPr>
                    <w:rFonts w:ascii="Cambria Math" w:hAnsi="Cambria Math"/>
                  </w:rPr>
                  <m:t>=34.204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2107A242" w14:textId="480A28F0" w:rsidR="0008390A" w:rsidRPr="00C344F3" w:rsidRDefault="0002129F" w:rsidP="0008390A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31.99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3CE87AD2" w14:textId="3A7DCCC7" w:rsidR="0008390A" w:rsidRPr="00FF0ACC" w:rsidRDefault="00DA6F75" w:rsidP="00FF0ACC">
            <w:pPr>
              <w:spacing w:after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6.92</m:t>
                </m:r>
              </m:oMath>
            </m:oMathPara>
          </w:p>
        </w:tc>
      </w:tr>
      <w:tr w:rsidR="0002129F" w14:paraId="08ABB750" w14:textId="77777777" w:rsidTr="0008390A">
        <w:trPr>
          <w:trHeight w:val="454"/>
          <w:jc w:val="center"/>
        </w:trPr>
        <w:tc>
          <w:tcPr>
            <w:tcW w:w="1134" w:type="dxa"/>
            <w:vMerge/>
            <w:shd w:val="clear" w:color="auto" w:fill="auto"/>
            <w:vAlign w:val="center"/>
          </w:tcPr>
          <w:p w14:paraId="0605F94A" w14:textId="77777777" w:rsidR="0002129F" w:rsidRPr="00C344F3" w:rsidRDefault="0002129F" w:rsidP="0002129F">
            <w:pPr>
              <w:spacing w:after="0"/>
              <w:ind w:firstLine="0"/>
              <w:jc w:val="center"/>
            </w:pPr>
          </w:p>
        </w:tc>
        <w:tc>
          <w:tcPr>
            <w:tcW w:w="1651" w:type="dxa"/>
            <w:shd w:val="clear" w:color="auto" w:fill="auto"/>
            <w:vAlign w:val="center"/>
          </w:tcPr>
          <w:p w14:paraId="2E393C37" w14:textId="77777777" w:rsidR="0002129F" w:rsidRPr="00C344F3" w:rsidRDefault="00CB433E" w:rsidP="0002129F">
            <w:pPr>
              <w:spacing w:after="0" w:line="276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yy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r=∞</m:t>
                    </m:r>
                  </m:sub>
                </m:sSub>
              </m:oMath>
            </m:oMathPara>
          </w:p>
        </w:tc>
        <w:tc>
          <w:tcPr>
            <w:tcW w:w="2880" w:type="dxa"/>
            <w:shd w:val="clear" w:color="auto" w:fill="auto"/>
            <w:vAlign w:val="center"/>
          </w:tcPr>
          <w:p w14:paraId="64C7C386" w14:textId="119A278C" w:rsidR="0002129F" w:rsidRPr="00CC086F" w:rsidRDefault="0002129F" w:rsidP="0002129F">
            <w:pPr>
              <w:spacing w:after="0" w:line="276" w:lineRule="auto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szCs w:val="32"/>
                  </w:rPr>
                  <m:t>0.8p</m:t>
                </m:r>
                <m:r>
                  <w:rPr>
                    <w:rFonts w:ascii="Cambria Math" w:hAnsi="Cambria Math"/>
                  </w:rPr>
                  <m:t>=32</m:t>
                </m:r>
              </m:oMath>
            </m:oMathPara>
          </w:p>
        </w:tc>
        <w:tc>
          <w:tcPr>
            <w:tcW w:w="2696" w:type="dxa"/>
            <w:shd w:val="clear" w:color="auto" w:fill="auto"/>
            <w:vAlign w:val="center"/>
          </w:tcPr>
          <w:p w14:paraId="5EA4D8B3" w14:textId="68D9EB99" w:rsidR="0002129F" w:rsidRPr="00C344F3" w:rsidRDefault="0002129F" w:rsidP="0002129F">
            <w:pPr>
              <w:spacing w:after="0" w:line="276" w:lineRule="auto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31.99</m:t>
                </m:r>
              </m:oMath>
            </m:oMathPara>
          </w:p>
        </w:tc>
        <w:tc>
          <w:tcPr>
            <w:tcW w:w="1792" w:type="dxa"/>
            <w:shd w:val="clear" w:color="auto" w:fill="auto"/>
            <w:vAlign w:val="center"/>
          </w:tcPr>
          <w:p w14:paraId="751A2FE1" w14:textId="4D2B6CAA" w:rsidR="0002129F" w:rsidRPr="00FF0ACC" w:rsidRDefault="00DA6F75" w:rsidP="00FF0ACC">
            <w:pPr>
              <w:spacing w:after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0.03</m:t>
                </m:r>
              </m:oMath>
            </m:oMathPara>
          </w:p>
        </w:tc>
      </w:tr>
    </w:tbl>
    <w:p w14:paraId="5AC57728" w14:textId="183D812C" w:rsidR="00971A1A" w:rsidRDefault="008B521B" w:rsidP="008B521B">
      <w:pPr>
        <w:pStyle w:val="Caption"/>
      </w:pPr>
      <w:r>
        <w:t xml:space="preserve">Таб.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Таб.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Сравнение величин напряжений численного и аналитического решений</w:t>
      </w:r>
    </w:p>
    <w:p w14:paraId="729F74D3" w14:textId="08B3B38A" w:rsidR="00D94CB2" w:rsidRPr="00971A1A" w:rsidRDefault="002F79DF" w:rsidP="008B521B">
      <w:pPr>
        <w:rPr>
          <w:rFonts w:ascii="Calibri" w:hAnsi="Calibri" w:cs="Calibri"/>
          <w:color w:val="000000"/>
          <w:sz w:val="22"/>
          <w:szCs w:val="22"/>
          <w:lang w:eastAsia="en-US"/>
        </w:rPr>
      </w:pPr>
      <w:r>
        <w:t xml:space="preserve">Как можем заметить по </w:t>
      </w:r>
      <w:r>
        <w:fldChar w:fldCharType="begin"/>
      </w:r>
      <w:r>
        <w:instrText xml:space="preserve"> REF _Ref106199210 \h </w:instrText>
      </w:r>
      <w:r>
        <w:fldChar w:fldCharType="separate"/>
      </w:r>
      <w:r>
        <w:t xml:space="preserve">Таб.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>
        <w:fldChar w:fldCharType="end"/>
      </w:r>
      <w:r>
        <w:t>, а</w:t>
      </w:r>
      <w:r w:rsidR="00971A1A">
        <w:t xml:space="preserve">налитическое решение отличается от численного в среднем на </w:t>
      </w:r>
      <m:oMath>
        <m:r>
          <w:rPr>
            <w:rFonts w:ascii="Cambria Math" w:hAnsi="Cambria Math"/>
          </w:rPr>
          <m:t>3.38%</m:t>
        </m:r>
      </m:oMath>
      <w:r w:rsidR="00971A1A">
        <w:t xml:space="preserve">. Разница вызвана погрешностью численных методов решения, погрешностью вычислений компьютера, а также тем, что в аналитическом решении предполагается бесконечная пластина, в то время как в системе </w:t>
      </w:r>
      <w:r w:rsidR="00971A1A">
        <w:rPr>
          <w:lang w:val="en-US"/>
        </w:rPr>
        <w:t>Ansys</w:t>
      </w:r>
      <w:r w:rsidR="00971A1A" w:rsidRPr="00971A1A">
        <w:t xml:space="preserve"> </w:t>
      </w:r>
      <w:r w:rsidR="00971A1A">
        <w:t>расчеты производились для конечной пластины. Увеличив длины сторон пластины без изменения радиуса отверстия, можно добиться более точного решения</w:t>
      </w:r>
      <w:r w:rsidR="00645388">
        <w:t>.</w:t>
      </w:r>
      <w:r w:rsidR="00D94CB2" w:rsidRPr="00792F80">
        <w:br w:type="page"/>
      </w:r>
    </w:p>
    <w:p w14:paraId="7AFBF4CA" w14:textId="77777777" w:rsidR="00F03B1B" w:rsidRDefault="00F03B1B" w:rsidP="00F60938">
      <w:pPr>
        <w:pStyle w:val="Heading1"/>
      </w:pPr>
      <w:bookmarkStart w:id="74" w:name="_Toc106225076"/>
      <w:r>
        <w:lastRenderedPageBreak/>
        <w:t>Заключение</w:t>
      </w:r>
      <w:bookmarkEnd w:id="74"/>
    </w:p>
    <w:p w14:paraId="071386E2" w14:textId="683CF143" w:rsidR="00203A55" w:rsidRPr="00EC5975" w:rsidRDefault="00F60938" w:rsidP="00BB1F2E">
      <w:r>
        <w:t>Была решена краевая задача для заданной пластины</w:t>
      </w:r>
      <w:r w:rsidR="00EC5975">
        <w:t xml:space="preserve"> аналитически, а также численным методом с помощью системы </w:t>
      </w:r>
      <w:r w:rsidR="00EC5975">
        <w:rPr>
          <w:lang w:val="en-US"/>
        </w:rPr>
        <w:t>Ansys</w:t>
      </w:r>
      <w:r w:rsidR="00EC5975">
        <w:t xml:space="preserve">, проверена сходимость численного решения. Построены требуемые эпюры напряжений. Произведено сравнение численного решения с аналитическим: значения напряжений в точках отличаются в среднем на </w:t>
      </w:r>
      <m:oMath>
        <m:r>
          <w:rPr>
            <w:rFonts w:ascii="Cambria Math" w:hAnsi="Cambria Math"/>
          </w:rPr>
          <m:t>3.38%</m:t>
        </m:r>
      </m:oMath>
      <w:r w:rsidR="00EC5975">
        <w:t xml:space="preserve">, получить более точное решение можно, увеличив размер пластины в </w:t>
      </w:r>
      <w:r w:rsidR="00EC5975">
        <w:rPr>
          <w:lang w:val="en-US"/>
        </w:rPr>
        <w:t>Ansys</w:t>
      </w:r>
      <w:r w:rsidR="00EC5975" w:rsidRPr="00EC5975">
        <w:t>.</w:t>
      </w:r>
    </w:p>
    <w:p w14:paraId="10D83DC4" w14:textId="0CE6A34D" w:rsidR="00F03B1B" w:rsidRDefault="00F03B1B" w:rsidP="00BB1F2E">
      <w:r>
        <w:br w:type="page"/>
      </w:r>
    </w:p>
    <w:p w14:paraId="130A9821" w14:textId="401D6DD7" w:rsidR="00B05660" w:rsidRDefault="00B05660" w:rsidP="00B05660">
      <w:pPr>
        <w:pStyle w:val="Heading1"/>
        <w:numPr>
          <w:ilvl w:val="0"/>
          <w:numId w:val="0"/>
        </w:numPr>
        <w:ind w:left="720"/>
        <w:rPr>
          <w:noProof/>
        </w:rPr>
      </w:pPr>
      <w:bookmarkStart w:id="75" w:name="_Toc106225077"/>
      <w:r>
        <w:rPr>
          <w:noProof/>
        </w:rPr>
        <w:lastRenderedPageBreak/>
        <w:t>Литература</w:t>
      </w:r>
      <w:bookmarkEnd w:id="75"/>
    </w:p>
    <w:sdt>
      <w:sdtPr>
        <w:id w:val="-1342695917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1BC3D700" w14:textId="32982D32" w:rsidR="00692C63" w:rsidRDefault="00141F4F" w:rsidP="00692C63">
              <w:pPr>
                <w:pStyle w:val="Bibliography"/>
                <w:numPr>
                  <w:ilvl w:val="0"/>
                  <w:numId w:val="23"/>
                </w:numPr>
                <w:rPr>
                  <w:noProof/>
                </w:rPr>
              </w:pPr>
              <w:r w:rsidRPr="00BB4870">
                <w:rPr>
                  <w:noProof/>
                  <w:lang w:val="en-US"/>
                </w:rPr>
                <w:fldChar w:fldCharType="begin"/>
              </w:r>
              <w:r w:rsidRPr="00692C63">
                <w:rPr>
                  <w:noProof/>
                </w:rPr>
                <w:instrText xml:space="preserve"> </w:instrText>
              </w:r>
              <w:r w:rsidRPr="00141F4F">
                <w:rPr>
                  <w:noProof/>
                  <w:lang w:val="en-US"/>
                </w:rPr>
                <w:instrText>BIBLIOGRAPHY</w:instrText>
              </w:r>
              <w:r w:rsidRPr="00692C63">
                <w:rPr>
                  <w:noProof/>
                </w:rPr>
                <w:instrText xml:space="preserve"> </w:instrText>
              </w:r>
              <w:r w:rsidRPr="00BB4870">
                <w:rPr>
                  <w:noProof/>
                  <w:lang w:val="en-US"/>
                </w:rPr>
                <w:fldChar w:fldCharType="separate"/>
              </w:r>
              <w:r w:rsidR="00692C63">
                <w:rPr>
                  <w:noProof/>
                </w:rPr>
                <w:t xml:space="preserve">Басов К.А. (2005). </w:t>
              </w:r>
              <w:r w:rsidR="00692C63">
                <w:rPr>
                  <w:i/>
                  <w:iCs/>
                  <w:noProof/>
                </w:rPr>
                <w:t>ANSYS Справочник пользователя.</w:t>
              </w:r>
              <w:r w:rsidR="00692C63">
                <w:rPr>
                  <w:noProof/>
                </w:rPr>
                <w:t xml:space="preserve"> Москва: Книга по требованию.</w:t>
              </w:r>
            </w:p>
            <w:p w14:paraId="431BCD6D" w14:textId="77777777" w:rsidR="00692C63" w:rsidRDefault="00692C63" w:rsidP="00692C63">
              <w:pPr>
                <w:pStyle w:val="Bibliography"/>
                <w:numPr>
                  <w:ilvl w:val="0"/>
                  <w:numId w:val="23"/>
                </w:numPr>
                <w:rPr>
                  <w:noProof/>
                </w:rPr>
              </w:pPr>
              <w:r>
                <w:rPr>
                  <w:noProof/>
                </w:rPr>
                <w:t xml:space="preserve">Жидков А.В., Л. А. (2019). </w:t>
              </w:r>
              <w:r>
                <w:rPr>
                  <w:i/>
                  <w:iCs/>
                  <w:noProof/>
                </w:rPr>
                <w:t>Плоские задачи теории упругости.</w:t>
              </w:r>
              <w:r>
                <w:rPr>
                  <w:noProof/>
                </w:rPr>
                <w:t xml:space="preserve"> Нижний Новгород: Нижегородский государственный университет.</w:t>
              </w:r>
            </w:p>
            <w:p w14:paraId="1CA4B1CE" w14:textId="77777777" w:rsidR="00692C63" w:rsidRDefault="00692C63" w:rsidP="00692C63">
              <w:pPr>
                <w:pStyle w:val="Bibliography"/>
                <w:numPr>
                  <w:ilvl w:val="0"/>
                  <w:numId w:val="23"/>
                </w:numPr>
                <w:rPr>
                  <w:noProof/>
                </w:rPr>
              </w:pPr>
              <w:r>
                <w:rPr>
                  <w:noProof/>
                </w:rPr>
                <w:t xml:space="preserve">Каплун А.Б. (2013). </w:t>
              </w:r>
              <w:r>
                <w:rPr>
                  <w:i/>
                  <w:iCs/>
                  <w:noProof/>
                </w:rPr>
                <w:t>ANSYS в руках инженера.</w:t>
              </w:r>
              <w:r>
                <w:rPr>
                  <w:noProof/>
                </w:rPr>
                <w:t xml:space="preserve"> </w:t>
              </w:r>
            </w:p>
            <w:p w14:paraId="577911C3" w14:textId="77777777" w:rsidR="00B05660" w:rsidRDefault="00141F4F" w:rsidP="00B05660">
              <w:pPr>
                <w:ind w:firstLine="0"/>
              </w:pPr>
              <w:r w:rsidRPr="00BB4870">
                <w:rPr>
                  <w:noProof/>
                  <w:lang w:val="en-US"/>
                </w:rPr>
                <w:fldChar w:fldCharType="end"/>
              </w:r>
            </w:p>
          </w:sdtContent>
        </w:sdt>
      </w:sdtContent>
    </w:sdt>
    <w:p w14:paraId="586234B9" w14:textId="6B41D443" w:rsidR="00087049" w:rsidRDefault="00087049" w:rsidP="00B05660">
      <w:pPr>
        <w:ind w:firstLine="0"/>
      </w:pPr>
      <w:r>
        <w:br w:type="page"/>
      </w:r>
    </w:p>
    <w:p w14:paraId="3A55C260" w14:textId="77777777" w:rsidR="00087049" w:rsidRPr="00087049" w:rsidRDefault="00087049" w:rsidP="00087049">
      <w:pPr>
        <w:ind w:firstLine="0"/>
        <w:sectPr w:rsidR="00087049" w:rsidRPr="00087049" w:rsidSect="00087049">
          <w:footerReference w:type="default" r:id="rId27"/>
          <w:footerReference w:type="first" r:id="rId28"/>
          <w:pgSz w:w="12240" w:h="15840"/>
          <w:pgMar w:top="1138" w:right="850" w:bottom="1138" w:left="1699" w:header="720" w:footer="86" w:gutter="0"/>
          <w:cols w:space="720"/>
          <w:titlePg/>
          <w:docGrid w:linePitch="360"/>
        </w:sectPr>
      </w:pPr>
    </w:p>
    <w:p w14:paraId="0DE4F9AE" w14:textId="4A4FDE6F" w:rsidR="00141F4F" w:rsidRPr="00385292" w:rsidRDefault="009D1D14" w:rsidP="00F60938">
      <w:pPr>
        <w:pStyle w:val="Heading1"/>
        <w:numPr>
          <w:ilvl w:val="0"/>
          <w:numId w:val="0"/>
        </w:numPr>
      </w:pPr>
      <w:bookmarkStart w:id="76" w:name="_Ref106216845"/>
      <w:bookmarkStart w:id="77" w:name="_Toc106225078"/>
      <w:r>
        <w:lastRenderedPageBreak/>
        <w:t xml:space="preserve">Прил. </w:t>
      </w:r>
      <w:r>
        <w:fldChar w:fldCharType="begin"/>
      </w:r>
      <w:r>
        <w:instrText xml:space="preserve"> SEQ Прил. \* ALPHABETIC </w:instrText>
      </w:r>
      <w:r>
        <w:fldChar w:fldCharType="separate"/>
      </w:r>
      <w:r w:rsidR="00385292">
        <w:rPr>
          <w:noProof/>
        </w:rPr>
        <w:t>A</w:t>
      </w:r>
      <w:r>
        <w:fldChar w:fldCharType="end"/>
      </w:r>
      <w:bookmarkEnd w:id="76"/>
      <w:r>
        <w:t xml:space="preserve">. </w:t>
      </w:r>
      <w:r w:rsidR="00385292">
        <w:t>Эпюры интенсивности напряжений при разных сетках</w:t>
      </w:r>
      <w:bookmarkEnd w:id="77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45"/>
        <w:gridCol w:w="7109"/>
        <w:gridCol w:w="6836"/>
      </w:tblGrid>
      <w:tr w:rsidR="00087049" w:rsidRPr="00774762" w14:paraId="719C18D5" w14:textId="77777777" w:rsidTr="0008390A">
        <w:trPr>
          <w:trHeight w:val="510"/>
          <w:jc w:val="center"/>
        </w:trPr>
        <w:tc>
          <w:tcPr>
            <w:tcW w:w="445" w:type="dxa"/>
            <w:vAlign w:val="center"/>
          </w:tcPr>
          <w:p w14:paraId="0BCD77EA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7210" w:type="dxa"/>
            <w:vAlign w:val="center"/>
          </w:tcPr>
          <w:p w14:paraId="647DF36B" w14:textId="0CB3D591" w:rsidR="00087049" w:rsidRPr="00774762" w:rsidRDefault="0007392A" w:rsidP="0008390A">
            <w:pPr>
              <w:spacing w:after="0"/>
              <w:ind w:firstLine="0"/>
              <w:jc w:val="center"/>
            </w:pPr>
            <w:r>
              <w:t>Конечно</w:t>
            </w:r>
            <w:r w:rsidR="005E7023">
              <w:t>-</w:t>
            </w:r>
            <w:r>
              <w:t>элементная сетка</w:t>
            </w:r>
          </w:p>
        </w:tc>
        <w:tc>
          <w:tcPr>
            <w:tcW w:w="6905" w:type="dxa"/>
            <w:vAlign w:val="center"/>
          </w:tcPr>
          <w:p w14:paraId="4EF03E8A" w14:textId="73F66D6F" w:rsidR="00087049" w:rsidRPr="00774762" w:rsidRDefault="0007392A" w:rsidP="0008390A">
            <w:pPr>
              <w:spacing w:after="0"/>
              <w:ind w:firstLine="0"/>
              <w:jc w:val="center"/>
            </w:pPr>
            <w:r>
              <w:t>Эпюра и</w:t>
            </w:r>
            <w:r w:rsidR="00087049" w:rsidRPr="00774762">
              <w:t>нтенсивност</w:t>
            </w:r>
            <w:r>
              <w:t>и</w:t>
            </w:r>
            <w:r w:rsidR="00087049" w:rsidRPr="00774762">
              <w:t xml:space="preserve"> напряжений</w:t>
            </w:r>
            <w:r>
              <w:t xml:space="preserve"> на окружности</w:t>
            </w:r>
          </w:p>
        </w:tc>
      </w:tr>
      <w:tr w:rsidR="00087049" w:rsidRPr="00774762" w14:paraId="6D5B4C87" w14:textId="77777777" w:rsidTr="0008390A">
        <w:trPr>
          <w:trHeight w:val="510"/>
          <w:jc w:val="center"/>
        </w:trPr>
        <w:tc>
          <w:tcPr>
            <w:tcW w:w="445" w:type="dxa"/>
            <w:vAlign w:val="center"/>
          </w:tcPr>
          <w:p w14:paraId="0C71A861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 w:rsidRPr="00774762">
              <w:t>1</w:t>
            </w:r>
          </w:p>
        </w:tc>
        <w:tc>
          <w:tcPr>
            <w:tcW w:w="7210" w:type="dxa"/>
            <w:vAlign w:val="center"/>
          </w:tcPr>
          <w:p w14:paraId="7F555498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10FF30B" wp14:editId="6BEBD49F">
                  <wp:extent cx="3450096" cy="25920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096" cy="25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5" w:type="dxa"/>
            <w:vAlign w:val="center"/>
          </w:tcPr>
          <w:p w14:paraId="079B56BD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148B99E" wp14:editId="6E05C4ED">
                  <wp:extent cx="3450096" cy="25920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096" cy="25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049" w:rsidRPr="00774762" w14:paraId="410C1162" w14:textId="77777777" w:rsidTr="0008390A">
        <w:trPr>
          <w:trHeight w:val="510"/>
          <w:jc w:val="center"/>
        </w:trPr>
        <w:tc>
          <w:tcPr>
            <w:tcW w:w="445" w:type="dxa"/>
            <w:vAlign w:val="center"/>
          </w:tcPr>
          <w:p w14:paraId="6293B5E7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10" w:type="dxa"/>
            <w:vAlign w:val="center"/>
          </w:tcPr>
          <w:p w14:paraId="57B63742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E60B2D4" wp14:editId="0EB95D3D">
                  <wp:extent cx="3447130" cy="2589771"/>
                  <wp:effectExtent l="0" t="0" r="1270" b="127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7130" cy="2589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5" w:type="dxa"/>
            <w:vAlign w:val="center"/>
          </w:tcPr>
          <w:p w14:paraId="0472BEBD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83AA820" wp14:editId="7D50D1F3">
                  <wp:extent cx="3447130" cy="2589771"/>
                  <wp:effectExtent l="0" t="0" r="127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7130" cy="2589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049" w:rsidRPr="00774762" w14:paraId="41E7301A" w14:textId="77777777" w:rsidTr="0008390A">
        <w:trPr>
          <w:trHeight w:val="510"/>
          <w:jc w:val="center"/>
        </w:trPr>
        <w:tc>
          <w:tcPr>
            <w:tcW w:w="445" w:type="dxa"/>
            <w:vAlign w:val="center"/>
          </w:tcPr>
          <w:p w14:paraId="0703A356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7210" w:type="dxa"/>
            <w:vAlign w:val="center"/>
          </w:tcPr>
          <w:p w14:paraId="319DDFB4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0936113" wp14:editId="50FFCAE0">
                  <wp:extent cx="3830144" cy="2877523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144" cy="2877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5" w:type="dxa"/>
            <w:vAlign w:val="center"/>
          </w:tcPr>
          <w:p w14:paraId="109BBE7B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016DD54" wp14:editId="08358CDA">
                  <wp:extent cx="3833440" cy="288000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Рисунок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344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049" w:rsidRPr="00774762" w14:paraId="1F6DC449" w14:textId="77777777" w:rsidTr="0008390A">
        <w:trPr>
          <w:trHeight w:val="510"/>
          <w:jc w:val="center"/>
        </w:trPr>
        <w:tc>
          <w:tcPr>
            <w:tcW w:w="445" w:type="dxa"/>
            <w:vAlign w:val="center"/>
          </w:tcPr>
          <w:p w14:paraId="5D2D30DB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10" w:type="dxa"/>
            <w:vAlign w:val="center"/>
          </w:tcPr>
          <w:p w14:paraId="29B8327A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969368E" wp14:editId="245E9EED">
                  <wp:extent cx="3833312" cy="2879903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3312" cy="287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5" w:type="dxa"/>
            <w:vAlign w:val="center"/>
          </w:tcPr>
          <w:p w14:paraId="1A7541E6" w14:textId="77777777" w:rsidR="00087049" w:rsidRPr="00774762" w:rsidRDefault="00087049" w:rsidP="0008390A">
            <w:pPr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D03BA5D" wp14:editId="7311685C">
                  <wp:extent cx="3833440" cy="288000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Рисунок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344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F1C396" w14:textId="1B4EFE93" w:rsidR="009D1D14" w:rsidRDefault="009D1D14" w:rsidP="00087049">
      <w:pPr>
        <w:rPr>
          <w:lang w:val="en-US"/>
        </w:rPr>
      </w:pPr>
    </w:p>
    <w:p w14:paraId="40890766" w14:textId="77777777" w:rsidR="009D1D14" w:rsidRDefault="009D1D1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E7A0CEF" w14:textId="65A2EA9A" w:rsidR="00087049" w:rsidRDefault="00385292" w:rsidP="00F60938">
      <w:pPr>
        <w:pStyle w:val="Heading1"/>
        <w:numPr>
          <w:ilvl w:val="0"/>
          <w:numId w:val="0"/>
        </w:numPr>
      </w:pPr>
      <w:bookmarkStart w:id="78" w:name="_Ref106216823"/>
      <w:bookmarkStart w:id="79" w:name="_Toc106225079"/>
      <w:r>
        <w:lastRenderedPageBreak/>
        <w:t xml:space="preserve">Прил. </w:t>
      </w:r>
      <w:r>
        <w:fldChar w:fldCharType="begin"/>
      </w:r>
      <w:r>
        <w:instrText xml:space="preserve"> SEQ Прил. \* ALPHABETIC </w:instrText>
      </w:r>
      <w:r>
        <w:fldChar w:fldCharType="separate"/>
      </w:r>
      <w:r>
        <w:rPr>
          <w:noProof/>
        </w:rPr>
        <w:t>B</w:t>
      </w:r>
      <w:r>
        <w:fldChar w:fldCharType="end"/>
      </w:r>
      <w:bookmarkEnd w:id="78"/>
      <w:r>
        <w:t>. Эпюры напряжений в численном решении</w:t>
      </w:r>
      <w:bookmarkEnd w:id="79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39"/>
        <w:gridCol w:w="17"/>
        <w:gridCol w:w="6139"/>
        <w:gridCol w:w="17"/>
      </w:tblGrid>
      <w:tr w:rsidR="007C423C" w:rsidRPr="00774762" w14:paraId="536FBC76" w14:textId="77777777" w:rsidTr="007C423C">
        <w:trPr>
          <w:gridAfter w:val="1"/>
          <w:wAfter w:w="17" w:type="dxa"/>
          <w:jc w:val="center"/>
        </w:trPr>
        <w:tc>
          <w:tcPr>
            <w:tcW w:w="6139" w:type="dxa"/>
          </w:tcPr>
          <w:p w14:paraId="360EFDA6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2D572250" wp14:editId="049D972E">
                  <wp:extent cx="3304420" cy="2482555"/>
                  <wp:effectExtent l="0" t="0" r="0" b="0"/>
                  <wp:docPr id="75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Рисунок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420" cy="2482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6" w:type="dxa"/>
            <w:gridSpan w:val="2"/>
          </w:tcPr>
          <w:p w14:paraId="78258BC3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6AB14B4D" wp14:editId="7AF76D03">
                  <wp:extent cx="3306079" cy="2483801"/>
                  <wp:effectExtent l="0" t="0" r="889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Рисунок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079" cy="248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23C" w:rsidRPr="00774762" w14:paraId="44E153CD" w14:textId="77777777" w:rsidTr="007C423C">
        <w:trPr>
          <w:gridAfter w:val="1"/>
          <w:wAfter w:w="17" w:type="dxa"/>
          <w:jc w:val="center"/>
        </w:trPr>
        <w:tc>
          <w:tcPr>
            <w:tcW w:w="12295" w:type="dxa"/>
            <w:gridSpan w:val="3"/>
          </w:tcPr>
          <w:p w14:paraId="009DE831" w14:textId="33A52BEE" w:rsidR="007C423C" w:rsidRPr="00774762" w:rsidRDefault="007C423C" w:rsidP="00E16D52">
            <w:pPr>
              <w:jc w:val="center"/>
            </w:pPr>
            <w:r w:rsidRPr="00774762">
              <w:t xml:space="preserve">Рис. 1. Эпюра напряжений </w:t>
            </w:r>
            <w:r w:rsidRPr="0057290D">
              <w:rPr>
                <w:b/>
              </w:rPr>
              <w:sym w:font="Symbol" w:char="F073"/>
            </w:r>
            <w:r w:rsidRPr="00774762">
              <w:rPr>
                <w:vertAlign w:val="subscript"/>
              </w:rPr>
              <w:t xml:space="preserve">х </w:t>
            </w:r>
            <w:r w:rsidRPr="00774762">
              <w:t xml:space="preserve">в сечении х=0 (слева) и у=0 (справа) в </w:t>
            </w:r>
            <w:proofErr w:type="spellStart"/>
            <w:r w:rsidRPr="00774762">
              <w:t>MПа</w:t>
            </w:r>
            <w:proofErr w:type="spellEnd"/>
          </w:p>
        </w:tc>
      </w:tr>
      <w:tr w:rsidR="007C423C" w:rsidRPr="00774762" w14:paraId="4FA60984" w14:textId="77777777" w:rsidTr="007C423C">
        <w:trPr>
          <w:jc w:val="center"/>
        </w:trPr>
        <w:tc>
          <w:tcPr>
            <w:tcW w:w="6156" w:type="dxa"/>
            <w:gridSpan w:val="2"/>
          </w:tcPr>
          <w:p w14:paraId="4E204B51" w14:textId="77777777" w:rsidR="007C423C" w:rsidRPr="00774762" w:rsidRDefault="007C423C" w:rsidP="00E16D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01DA95" wp14:editId="757A7111">
                  <wp:extent cx="3306079" cy="2483801"/>
                  <wp:effectExtent l="0" t="0" r="8890" b="0"/>
                  <wp:docPr id="76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Рисунок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079" cy="248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6" w:type="dxa"/>
            <w:gridSpan w:val="2"/>
          </w:tcPr>
          <w:p w14:paraId="47F6519F" w14:textId="77777777" w:rsidR="007C423C" w:rsidRPr="00774762" w:rsidRDefault="007C423C" w:rsidP="00E16D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BD84EA" wp14:editId="2E3EB0CA">
                  <wp:extent cx="3306079" cy="2483801"/>
                  <wp:effectExtent l="0" t="0" r="889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Рисунок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079" cy="248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23C" w:rsidRPr="00774762" w14:paraId="2512D2B8" w14:textId="77777777" w:rsidTr="007C423C">
        <w:trPr>
          <w:jc w:val="center"/>
        </w:trPr>
        <w:tc>
          <w:tcPr>
            <w:tcW w:w="12312" w:type="dxa"/>
            <w:gridSpan w:val="4"/>
          </w:tcPr>
          <w:p w14:paraId="2FC7F51B" w14:textId="37320C2E" w:rsidR="007C423C" w:rsidRPr="00774762" w:rsidRDefault="007C423C" w:rsidP="00E16D52">
            <w:pPr>
              <w:jc w:val="center"/>
            </w:pPr>
            <w:r w:rsidRPr="00774762">
              <w:t xml:space="preserve">Рис. </w:t>
            </w:r>
            <w:r>
              <w:t>2</w:t>
            </w:r>
            <w:r w:rsidRPr="00774762">
              <w:t xml:space="preserve">. Эпюра напряжений </w:t>
            </w:r>
            <w:r w:rsidRPr="0057290D">
              <w:rPr>
                <w:b/>
              </w:rPr>
              <w:sym w:font="Symbol" w:char="F073"/>
            </w:r>
            <w:r w:rsidRPr="00774762">
              <w:rPr>
                <w:vertAlign w:val="subscript"/>
              </w:rPr>
              <w:t xml:space="preserve">у </w:t>
            </w:r>
            <w:r w:rsidRPr="00774762">
              <w:t xml:space="preserve">в сечении х=0 (слева) и у=0 (справа) в </w:t>
            </w:r>
            <w:proofErr w:type="spellStart"/>
            <w:r w:rsidRPr="00774762">
              <w:t>MПа</w:t>
            </w:r>
            <w:proofErr w:type="spellEnd"/>
          </w:p>
        </w:tc>
      </w:tr>
    </w:tbl>
    <w:p w14:paraId="5E2AA260" w14:textId="77777777" w:rsidR="007C423C" w:rsidRPr="00774762" w:rsidRDefault="007C423C" w:rsidP="007C423C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2"/>
        <w:gridCol w:w="6216"/>
        <w:gridCol w:w="9"/>
      </w:tblGrid>
      <w:tr w:rsidR="007C423C" w:rsidRPr="00774762" w14:paraId="542F9E11" w14:textId="77777777" w:rsidTr="007C423C">
        <w:trPr>
          <w:gridAfter w:val="1"/>
          <w:wAfter w:w="9" w:type="dxa"/>
          <w:jc w:val="center"/>
        </w:trPr>
        <w:tc>
          <w:tcPr>
            <w:tcW w:w="6217" w:type="dxa"/>
          </w:tcPr>
          <w:p w14:paraId="24A42C4C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62776FC7" wp14:editId="00FEB662">
                  <wp:extent cx="3353993" cy="2519798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993" cy="2519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6" w:type="dxa"/>
          </w:tcPr>
          <w:p w14:paraId="494416E8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1D43A7FB" wp14:editId="219CDEA0">
                  <wp:extent cx="3351590" cy="2517993"/>
                  <wp:effectExtent l="0" t="0" r="127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Рисунок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1590" cy="2517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23C" w:rsidRPr="00774762" w14:paraId="5EC0C55F" w14:textId="77777777" w:rsidTr="007C423C">
        <w:trPr>
          <w:gridAfter w:val="1"/>
          <w:wAfter w:w="9" w:type="dxa"/>
          <w:jc w:val="center"/>
        </w:trPr>
        <w:tc>
          <w:tcPr>
            <w:tcW w:w="12433" w:type="dxa"/>
            <w:gridSpan w:val="2"/>
          </w:tcPr>
          <w:p w14:paraId="41CFDF92" w14:textId="3D66E7FB" w:rsidR="007C423C" w:rsidRPr="00774762" w:rsidRDefault="007C423C" w:rsidP="00E16D52">
            <w:pPr>
              <w:jc w:val="center"/>
            </w:pPr>
            <w:r w:rsidRPr="00774762">
              <w:t xml:space="preserve">Рис. </w:t>
            </w:r>
            <w:r>
              <w:t>3</w:t>
            </w:r>
            <w:r w:rsidRPr="00774762">
              <w:t xml:space="preserve">. Эпюра напряжений </w:t>
            </w:r>
            <w:r w:rsidRPr="0057290D">
              <w:rPr>
                <w:b/>
              </w:rPr>
              <w:sym w:font="Symbol" w:char="F073"/>
            </w:r>
            <w:proofErr w:type="spellStart"/>
            <w:r w:rsidR="00BD7A28">
              <w:rPr>
                <w:bCs/>
                <w:vertAlign w:val="subscript"/>
                <w:lang w:val="en-US"/>
              </w:rPr>
              <w:t>xy</w:t>
            </w:r>
            <w:proofErr w:type="spellEnd"/>
            <w:r w:rsidRPr="00774762">
              <w:rPr>
                <w:vertAlign w:val="subscript"/>
              </w:rPr>
              <w:t xml:space="preserve"> </w:t>
            </w:r>
            <w:r w:rsidRPr="00774762">
              <w:t xml:space="preserve">в сечении х=0 (слева) и у=0 (справа) в </w:t>
            </w:r>
            <w:proofErr w:type="spellStart"/>
            <w:r w:rsidRPr="00774762">
              <w:t>MПа</w:t>
            </w:r>
            <w:proofErr w:type="spellEnd"/>
          </w:p>
        </w:tc>
      </w:tr>
      <w:tr w:rsidR="007C423C" w:rsidRPr="00774762" w14:paraId="6388FB49" w14:textId="77777777" w:rsidTr="007C423C">
        <w:trPr>
          <w:jc w:val="center"/>
        </w:trPr>
        <w:tc>
          <w:tcPr>
            <w:tcW w:w="6222" w:type="dxa"/>
          </w:tcPr>
          <w:p w14:paraId="2AB91C9A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7E4DFF2B" wp14:editId="4009C30C">
                  <wp:extent cx="3354260" cy="2520000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26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0" w:type="dxa"/>
            <w:gridSpan w:val="2"/>
          </w:tcPr>
          <w:p w14:paraId="1A8B0D46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55D050FB" wp14:editId="15E55C9E">
                  <wp:extent cx="3354260" cy="25200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Рисунок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26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23C" w:rsidRPr="00774762" w14:paraId="0CEC72AB" w14:textId="77777777" w:rsidTr="007C423C">
        <w:trPr>
          <w:jc w:val="center"/>
        </w:trPr>
        <w:tc>
          <w:tcPr>
            <w:tcW w:w="12442" w:type="dxa"/>
            <w:gridSpan w:val="3"/>
          </w:tcPr>
          <w:p w14:paraId="191D1CF4" w14:textId="3945878C" w:rsidR="007C423C" w:rsidRPr="00774762" w:rsidRDefault="007C423C" w:rsidP="00E16D52">
            <w:pPr>
              <w:jc w:val="center"/>
            </w:pPr>
            <w:r w:rsidRPr="00774762">
              <w:t xml:space="preserve">Рис. </w:t>
            </w:r>
            <w:r>
              <w:t>4</w:t>
            </w:r>
            <w:r w:rsidRPr="00774762">
              <w:t xml:space="preserve">. Распределение нормальных напряжений </w:t>
            </w:r>
            <w:r w:rsidRPr="0057290D">
              <w:rPr>
                <w:b/>
              </w:rPr>
              <w:sym w:font="Symbol" w:char="F073"/>
            </w:r>
            <w:r w:rsidRPr="00774762">
              <w:rPr>
                <w:vertAlign w:val="subscript"/>
              </w:rPr>
              <w:t>х</w:t>
            </w:r>
            <w:r w:rsidRPr="00774762">
              <w:t xml:space="preserve"> (слева) и </w:t>
            </w:r>
            <w:r w:rsidRPr="0057290D">
              <w:rPr>
                <w:b/>
              </w:rPr>
              <w:sym w:font="Symbol" w:char="F073"/>
            </w:r>
            <w:r w:rsidRPr="00774762">
              <w:rPr>
                <w:vertAlign w:val="subscript"/>
              </w:rPr>
              <w:t>у</w:t>
            </w:r>
            <w:r w:rsidRPr="00774762">
              <w:t xml:space="preserve"> (справа) в </w:t>
            </w:r>
            <w:proofErr w:type="spellStart"/>
            <w:r w:rsidRPr="00774762">
              <w:t>MПа</w:t>
            </w:r>
            <w:proofErr w:type="spellEnd"/>
          </w:p>
        </w:tc>
      </w:tr>
    </w:tbl>
    <w:p w14:paraId="65F7BC2C" w14:textId="77777777" w:rsidR="007C423C" w:rsidRPr="00774762" w:rsidRDefault="007C423C" w:rsidP="007C423C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0"/>
        <w:gridCol w:w="6220"/>
      </w:tblGrid>
      <w:tr w:rsidR="007C423C" w:rsidRPr="00774762" w14:paraId="129483E4" w14:textId="77777777" w:rsidTr="007C423C">
        <w:trPr>
          <w:jc w:val="center"/>
        </w:trPr>
        <w:tc>
          <w:tcPr>
            <w:tcW w:w="6220" w:type="dxa"/>
          </w:tcPr>
          <w:p w14:paraId="6BFACAB5" w14:textId="77777777" w:rsidR="007C423C" w:rsidRPr="00774762" w:rsidRDefault="007C423C" w:rsidP="00E16D52">
            <w:r>
              <w:rPr>
                <w:noProof/>
              </w:rPr>
              <w:lastRenderedPageBreak/>
              <w:drawing>
                <wp:inline distT="0" distB="0" distL="0" distR="0" wp14:anchorId="5843C4FA" wp14:editId="06BAC9A8">
                  <wp:extent cx="3354260" cy="2520000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Рисунок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26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0" w:type="dxa"/>
          </w:tcPr>
          <w:p w14:paraId="0F3F8315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0635ED8F" wp14:editId="3C048B59">
                  <wp:extent cx="3354260" cy="252000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Рисунок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26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23C" w:rsidRPr="00774762" w14:paraId="66E6B435" w14:textId="77777777" w:rsidTr="007C423C">
        <w:trPr>
          <w:jc w:val="center"/>
        </w:trPr>
        <w:tc>
          <w:tcPr>
            <w:tcW w:w="12440" w:type="dxa"/>
            <w:gridSpan w:val="2"/>
          </w:tcPr>
          <w:p w14:paraId="66946B56" w14:textId="59E3B938" w:rsidR="007C423C" w:rsidRPr="00774762" w:rsidRDefault="007C423C" w:rsidP="00E16D52">
            <w:r w:rsidRPr="00774762">
              <w:t xml:space="preserve">Рис. </w:t>
            </w:r>
            <w:r>
              <w:t>5</w:t>
            </w:r>
            <w:r w:rsidRPr="00774762">
              <w:t xml:space="preserve">. Распределение касательных напряжений </w:t>
            </w:r>
            <w:r w:rsidRPr="0057290D">
              <w:rPr>
                <w:b/>
              </w:rPr>
              <w:sym w:font="Symbol" w:char="F073"/>
            </w:r>
            <w:proofErr w:type="spellStart"/>
            <w:r w:rsidRPr="00774762">
              <w:rPr>
                <w:vertAlign w:val="subscript"/>
              </w:rPr>
              <w:t>ху</w:t>
            </w:r>
            <w:proofErr w:type="spellEnd"/>
            <w:r w:rsidRPr="00774762">
              <w:t xml:space="preserve"> (слева) и эквивалентных напряжений </w:t>
            </w:r>
            <w:r w:rsidRPr="0057290D">
              <w:rPr>
                <w:b/>
              </w:rPr>
              <w:sym w:font="Symbol" w:char="F073"/>
            </w:r>
            <w:proofErr w:type="spellStart"/>
            <w:r w:rsidRPr="00774762">
              <w:rPr>
                <w:vertAlign w:val="subscript"/>
              </w:rPr>
              <w:t>eff</w:t>
            </w:r>
            <w:proofErr w:type="spellEnd"/>
            <w:r w:rsidRPr="00774762">
              <w:t xml:space="preserve"> (справа) в </w:t>
            </w:r>
            <w:proofErr w:type="spellStart"/>
            <w:r w:rsidRPr="00774762">
              <w:t>MПа</w:t>
            </w:r>
            <w:proofErr w:type="spellEnd"/>
          </w:p>
        </w:tc>
      </w:tr>
      <w:tr w:rsidR="007C423C" w:rsidRPr="00774762" w14:paraId="46D513CF" w14:textId="77777777" w:rsidTr="007C423C">
        <w:trPr>
          <w:jc w:val="center"/>
        </w:trPr>
        <w:tc>
          <w:tcPr>
            <w:tcW w:w="6218" w:type="dxa"/>
          </w:tcPr>
          <w:p w14:paraId="735CCB27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0D2EBCF3" wp14:editId="06D2B20E">
                  <wp:extent cx="3354233" cy="2519979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Рисунок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233" cy="251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8" w:type="dxa"/>
          </w:tcPr>
          <w:p w14:paraId="49EA914D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67762422" wp14:editId="59AAB816">
                  <wp:extent cx="3354233" cy="2519979"/>
                  <wp:effectExtent l="0" t="0" r="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Рисунок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233" cy="251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23C" w:rsidRPr="00774762" w14:paraId="16B8DBD1" w14:textId="77777777" w:rsidTr="007C423C">
        <w:trPr>
          <w:jc w:val="center"/>
        </w:trPr>
        <w:tc>
          <w:tcPr>
            <w:tcW w:w="12436" w:type="dxa"/>
            <w:gridSpan w:val="2"/>
          </w:tcPr>
          <w:p w14:paraId="7765C80F" w14:textId="41063DB1" w:rsidR="007C423C" w:rsidRPr="00774762" w:rsidRDefault="007C423C" w:rsidP="00E16D52">
            <w:r w:rsidRPr="00774762">
              <w:t xml:space="preserve">Рис. </w:t>
            </w:r>
            <w:r>
              <w:t>6</w:t>
            </w:r>
            <w:r w:rsidRPr="00774762">
              <w:t xml:space="preserve">. Распределение радиальных </w:t>
            </w:r>
            <w:r w:rsidRPr="0057290D">
              <w:rPr>
                <w:b/>
              </w:rPr>
              <w:sym w:font="Symbol" w:char="F073"/>
            </w:r>
            <w:r w:rsidRPr="00774762">
              <w:rPr>
                <w:vertAlign w:val="subscript"/>
              </w:rPr>
              <w:t>r</w:t>
            </w:r>
            <w:r w:rsidRPr="00774762">
              <w:t xml:space="preserve"> (слева) и тангенциальных </w:t>
            </w:r>
            <w:r w:rsidRPr="000D4756">
              <w:rPr>
                <w:b/>
              </w:rPr>
              <w:sym w:font="Symbol" w:char="F073"/>
            </w:r>
            <w:r w:rsidRPr="00797991">
              <w:rPr>
                <w:color w:val="4D5156"/>
                <w:shd w:val="clear" w:color="auto" w:fill="FFFFFF"/>
                <w:vertAlign w:val="subscript"/>
              </w:rPr>
              <w:t>φ</w:t>
            </w:r>
            <w:r w:rsidRPr="00774762">
              <w:t xml:space="preserve"> (справа) напряжений в </w:t>
            </w:r>
            <w:proofErr w:type="spellStart"/>
            <w:r w:rsidRPr="00774762">
              <w:t>MПа</w:t>
            </w:r>
            <w:proofErr w:type="spellEnd"/>
          </w:p>
        </w:tc>
      </w:tr>
    </w:tbl>
    <w:p w14:paraId="4CD597D9" w14:textId="77777777" w:rsidR="007C423C" w:rsidRPr="00774762" w:rsidRDefault="007C423C" w:rsidP="007C423C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8"/>
        <w:gridCol w:w="6218"/>
      </w:tblGrid>
      <w:tr w:rsidR="007C423C" w:rsidRPr="00774762" w14:paraId="6EE502F0" w14:textId="77777777" w:rsidTr="007C423C">
        <w:trPr>
          <w:jc w:val="center"/>
        </w:trPr>
        <w:tc>
          <w:tcPr>
            <w:tcW w:w="6218" w:type="dxa"/>
          </w:tcPr>
          <w:p w14:paraId="392F3F24" w14:textId="77777777" w:rsidR="007C423C" w:rsidRPr="00774762" w:rsidRDefault="007C423C" w:rsidP="00E16D52">
            <w:r>
              <w:rPr>
                <w:noProof/>
              </w:rPr>
              <w:lastRenderedPageBreak/>
              <w:drawing>
                <wp:inline distT="0" distB="0" distL="0" distR="0" wp14:anchorId="6DE6546C" wp14:editId="0F05DF12">
                  <wp:extent cx="3354233" cy="2519979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Рисунок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233" cy="251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8" w:type="dxa"/>
          </w:tcPr>
          <w:p w14:paraId="649623B7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4AD88982" wp14:editId="3C1C83B6">
                  <wp:extent cx="3354233" cy="2519979"/>
                  <wp:effectExtent l="0" t="0" r="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Рисунок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233" cy="251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23C" w:rsidRPr="00774762" w14:paraId="5F740221" w14:textId="77777777" w:rsidTr="007C423C">
        <w:trPr>
          <w:jc w:val="center"/>
        </w:trPr>
        <w:tc>
          <w:tcPr>
            <w:tcW w:w="12436" w:type="dxa"/>
            <w:gridSpan w:val="2"/>
          </w:tcPr>
          <w:p w14:paraId="62AE9AC2" w14:textId="47E0E69E" w:rsidR="007C423C" w:rsidRPr="00774762" w:rsidRDefault="007C423C" w:rsidP="00E16D52">
            <w:pPr>
              <w:jc w:val="center"/>
            </w:pPr>
            <w:r w:rsidRPr="00774762">
              <w:t xml:space="preserve">Рис. </w:t>
            </w:r>
            <w:r>
              <w:t>7</w:t>
            </w:r>
            <w:r w:rsidRPr="00774762">
              <w:t xml:space="preserve">. Распределение касательных </w:t>
            </w:r>
            <w:r w:rsidRPr="0057290D">
              <w:rPr>
                <w:b/>
              </w:rPr>
              <w:sym w:font="Symbol" w:char="F073"/>
            </w:r>
            <w:proofErr w:type="spellStart"/>
            <w:r w:rsidRPr="00774762">
              <w:rPr>
                <w:vertAlign w:val="subscript"/>
              </w:rPr>
              <w:t>r</w:t>
            </w:r>
            <w:r w:rsidRPr="00797991">
              <w:rPr>
                <w:color w:val="4D5156"/>
                <w:shd w:val="clear" w:color="auto" w:fill="FFFFFF"/>
                <w:vertAlign w:val="subscript"/>
              </w:rPr>
              <w:t>φ</w:t>
            </w:r>
            <w:proofErr w:type="spellEnd"/>
            <w:r w:rsidRPr="00774762">
              <w:t xml:space="preserve"> (слева) и эквивалентных </w:t>
            </w:r>
            <w:r w:rsidRPr="0057290D">
              <w:rPr>
                <w:b/>
              </w:rPr>
              <w:sym w:font="Symbol" w:char="F073"/>
            </w:r>
            <w:proofErr w:type="spellStart"/>
            <w:r w:rsidRPr="00774762">
              <w:rPr>
                <w:vertAlign w:val="subscript"/>
              </w:rPr>
              <w:t>eff</w:t>
            </w:r>
            <w:proofErr w:type="spellEnd"/>
            <w:r w:rsidRPr="00774762">
              <w:t xml:space="preserve"> (справа) напряжений в </w:t>
            </w:r>
            <w:proofErr w:type="spellStart"/>
            <w:r w:rsidRPr="00774762">
              <w:t>MПа</w:t>
            </w:r>
            <w:proofErr w:type="spellEnd"/>
          </w:p>
        </w:tc>
      </w:tr>
      <w:tr w:rsidR="007C423C" w:rsidRPr="00774762" w14:paraId="175193B6" w14:textId="77777777" w:rsidTr="007C423C">
        <w:trPr>
          <w:jc w:val="center"/>
        </w:trPr>
        <w:tc>
          <w:tcPr>
            <w:tcW w:w="6216" w:type="dxa"/>
          </w:tcPr>
          <w:p w14:paraId="2DD89F36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192D8004" wp14:editId="2F833E2B">
                  <wp:extent cx="3352790" cy="2518894"/>
                  <wp:effectExtent l="0" t="0" r="635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Рисунок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790" cy="2518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8" w:type="dxa"/>
          </w:tcPr>
          <w:p w14:paraId="6A609C1A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46EDBC75" wp14:editId="43A14734">
                  <wp:extent cx="3354233" cy="2519979"/>
                  <wp:effectExtent l="0" t="0" r="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Рисунок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233" cy="251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23C" w:rsidRPr="00774762" w14:paraId="1ED34624" w14:textId="77777777" w:rsidTr="007C423C">
        <w:trPr>
          <w:jc w:val="center"/>
        </w:trPr>
        <w:tc>
          <w:tcPr>
            <w:tcW w:w="12434" w:type="dxa"/>
            <w:gridSpan w:val="2"/>
          </w:tcPr>
          <w:p w14:paraId="2F9C6B75" w14:textId="6DA07ABE" w:rsidR="007C423C" w:rsidRPr="00774762" w:rsidRDefault="007C423C" w:rsidP="00E16D52">
            <w:pPr>
              <w:jc w:val="center"/>
            </w:pPr>
            <w:r w:rsidRPr="00774762">
              <w:t xml:space="preserve">Рис. </w:t>
            </w:r>
            <w:r>
              <w:t>8</w:t>
            </w:r>
            <w:r w:rsidRPr="00774762">
              <w:t xml:space="preserve">. Распределение напряжений </w:t>
            </w:r>
            <w:r w:rsidRPr="0057290D">
              <w:rPr>
                <w:b/>
              </w:rPr>
              <w:sym w:font="Symbol" w:char="F073"/>
            </w:r>
            <w:r w:rsidRPr="00774762">
              <w:rPr>
                <w:vertAlign w:val="subscript"/>
              </w:rPr>
              <w:t xml:space="preserve">r </w:t>
            </w:r>
            <w:r w:rsidRPr="00774762">
              <w:t xml:space="preserve">(слева), </w:t>
            </w:r>
            <w:r w:rsidRPr="0057290D">
              <w:rPr>
                <w:b/>
              </w:rPr>
              <w:sym w:font="Symbol" w:char="F073"/>
            </w:r>
            <w:r w:rsidRPr="00797991">
              <w:rPr>
                <w:color w:val="4D5156"/>
                <w:shd w:val="clear" w:color="auto" w:fill="FFFFFF"/>
                <w:vertAlign w:val="subscript"/>
              </w:rPr>
              <w:t>φ</w:t>
            </w:r>
            <w:r w:rsidRPr="00774762">
              <w:rPr>
                <w:vertAlign w:val="subscript"/>
              </w:rPr>
              <w:t xml:space="preserve"> </w:t>
            </w:r>
            <w:r w:rsidRPr="00774762">
              <w:t xml:space="preserve">(справа) в </w:t>
            </w:r>
            <w:proofErr w:type="spellStart"/>
            <w:r w:rsidRPr="00774762">
              <w:t>MПа</w:t>
            </w:r>
            <w:proofErr w:type="spellEnd"/>
            <w:r w:rsidRPr="00774762">
              <w:t xml:space="preserve"> вдоль </w:t>
            </w:r>
            <w:r w:rsidR="00BD7A28">
              <w:t>линии отверстия</w:t>
            </w:r>
          </w:p>
        </w:tc>
      </w:tr>
    </w:tbl>
    <w:p w14:paraId="2A36965E" w14:textId="77777777" w:rsidR="007C423C" w:rsidRPr="00774762" w:rsidRDefault="007C423C" w:rsidP="007C423C"/>
    <w:p w14:paraId="0B334BF9" w14:textId="77777777" w:rsidR="007C423C" w:rsidRPr="00774762" w:rsidRDefault="007C423C" w:rsidP="007C423C"/>
    <w:p w14:paraId="49F64F4C" w14:textId="77777777" w:rsidR="007C423C" w:rsidRPr="00670938" w:rsidRDefault="007C423C" w:rsidP="007C423C"/>
    <w:p w14:paraId="094CE729" w14:textId="77777777" w:rsidR="007C423C" w:rsidRDefault="007C423C" w:rsidP="007C423C">
      <w:pPr>
        <w:pStyle w:val="My"/>
        <w:framePr w:wrap="around"/>
      </w:pPr>
    </w:p>
    <w:p w14:paraId="664CCD7C" w14:textId="77777777" w:rsidR="007C423C" w:rsidRDefault="007C423C" w:rsidP="007C423C">
      <w:pPr>
        <w:pStyle w:val="My"/>
        <w:framePr w:wrap="around"/>
      </w:pPr>
    </w:p>
    <w:p w14:paraId="2B73F3BA" w14:textId="77777777" w:rsidR="007C423C" w:rsidRDefault="007C423C" w:rsidP="007C423C">
      <w:pPr>
        <w:pStyle w:val="My"/>
        <w:framePr w:wrap="around"/>
      </w:pPr>
    </w:p>
    <w:p w14:paraId="1A59ECB5" w14:textId="77777777" w:rsidR="007C423C" w:rsidRDefault="007C423C" w:rsidP="007C423C">
      <w:pPr>
        <w:pStyle w:val="My"/>
        <w:framePr w:wrap="around"/>
      </w:pPr>
    </w:p>
    <w:p w14:paraId="06DA8FD5" w14:textId="77777777" w:rsidR="007C423C" w:rsidRDefault="007C423C" w:rsidP="007C423C">
      <w:pPr>
        <w:pStyle w:val="My"/>
        <w:framePr w:wrap="around"/>
      </w:pPr>
    </w:p>
    <w:p w14:paraId="09CC9B13" w14:textId="77777777" w:rsidR="007C423C" w:rsidRDefault="007C423C" w:rsidP="007C423C">
      <w:pPr>
        <w:pStyle w:val="My"/>
        <w:framePr w:wrap="around"/>
      </w:pPr>
    </w:p>
    <w:p w14:paraId="0965E054" w14:textId="77777777" w:rsidR="007C423C" w:rsidRDefault="007C423C" w:rsidP="007C423C">
      <w:pPr>
        <w:pStyle w:val="My"/>
        <w:framePr w:wrap="around"/>
      </w:pPr>
    </w:p>
    <w:p w14:paraId="245BA160" w14:textId="77777777" w:rsidR="007C423C" w:rsidRDefault="007C423C" w:rsidP="007C423C">
      <w:pPr>
        <w:pStyle w:val="My"/>
        <w:framePr w:wrap="around"/>
      </w:pPr>
    </w:p>
    <w:p w14:paraId="6A4AB5D1" w14:textId="77777777" w:rsidR="007C423C" w:rsidRDefault="007C423C" w:rsidP="007C423C">
      <w:pPr>
        <w:pStyle w:val="My"/>
        <w:framePr w:wrap="around"/>
      </w:pPr>
    </w:p>
    <w:p w14:paraId="4F2DF9E0" w14:textId="77777777" w:rsidR="007C423C" w:rsidRDefault="007C423C" w:rsidP="007C423C">
      <w:pPr>
        <w:pStyle w:val="My"/>
        <w:framePr w:wrap="around"/>
      </w:pPr>
    </w:p>
    <w:p w14:paraId="31D7F63E" w14:textId="77777777" w:rsidR="007C423C" w:rsidRDefault="007C423C" w:rsidP="007C423C">
      <w:pPr>
        <w:pStyle w:val="My"/>
        <w:framePr w:wrap="around"/>
      </w:pPr>
    </w:p>
    <w:p w14:paraId="450E89A1" w14:textId="77777777" w:rsidR="007C423C" w:rsidRDefault="007C423C" w:rsidP="007C423C">
      <w:pPr>
        <w:pStyle w:val="My"/>
        <w:framePr w:wrap="around"/>
      </w:pPr>
    </w:p>
    <w:tbl>
      <w:tblPr>
        <w:tblStyle w:val="TableGrid"/>
        <w:tblpPr w:leftFromText="180" w:rightFromText="180" w:vertAnchor="page" w:horzAnchor="margin" w:tblpY="30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  <w:gridCol w:w="7200"/>
      </w:tblGrid>
      <w:tr w:rsidR="007C423C" w:rsidRPr="00774762" w14:paraId="13DFD317" w14:textId="77777777" w:rsidTr="00E16D52">
        <w:tc>
          <w:tcPr>
            <w:tcW w:w="7007" w:type="dxa"/>
          </w:tcPr>
          <w:p w14:paraId="59C2CEE9" w14:textId="77777777" w:rsidR="007C423C" w:rsidRPr="00774762" w:rsidRDefault="007C423C" w:rsidP="00E16D52">
            <w:r>
              <w:rPr>
                <w:noProof/>
              </w:rPr>
              <w:drawing>
                <wp:inline distT="0" distB="0" distL="0" distR="0" wp14:anchorId="7024431A" wp14:editId="77C97F8F">
                  <wp:extent cx="4312585" cy="3239972"/>
                  <wp:effectExtent l="0" t="0" r="0" b="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Рисунок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585" cy="323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7" w:type="dxa"/>
          </w:tcPr>
          <w:p w14:paraId="2188B04A" w14:textId="77777777" w:rsidR="007C423C" w:rsidRPr="008A4DFA" w:rsidRDefault="007C423C" w:rsidP="00E16D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F1ACBE" wp14:editId="242B138E">
                  <wp:extent cx="4312585" cy="3239972"/>
                  <wp:effectExtent l="0" t="0" r="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Рисунок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585" cy="323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23C" w:rsidRPr="00774762" w14:paraId="1A7C4B08" w14:textId="77777777" w:rsidTr="00E16D52">
        <w:tc>
          <w:tcPr>
            <w:tcW w:w="14014" w:type="dxa"/>
            <w:gridSpan w:val="2"/>
          </w:tcPr>
          <w:p w14:paraId="0CB1C26B" w14:textId="10C3F9C9" w:rsidR="007C423C" w:rsidRPr="00774762" w:rsidRDefault="007C423C" w:rsidP="00BD7A28">
            <w:pPr>
              <w:jc w:val="center"/>
            </w:pPr>
            <w:r w:rsidRPr="00774762">
              <w:t xml:space="preserve">Рис. </w:t>
            </w:r>
            <w:r>
              <w:t>9</w:t>
            </w:r>
            <w:r w:rsidRPr="00774762">
              <w:t xml:space="preserve">. Распределение напряжений </w:t>
            </w:r>
            <w:r w:rsidRPr="000D4756">
              <w:rPr>
                <w:b/>
              </w:rPr>
              <w:sym w:font="Symbol" w:char="F073"/>
            </w:r>
            <w:proofErr w:type="spellStart"/>
            <w:r w:rsidRPr="00774762">
              <w:rPr>
                <w:vertAlign w:val="subscript"/>
              </w:rPr>
              <w:t>r</w:t>
            </w:r>
            <w:r w:rsidRPr="00797991">
              <w:rPr>
                <w:color w:val="4D5156"/>
                <w:shd w:val="clear" w:color="auto" w:fill="FFFFFF"/>
                <w:vertAlign w:val="subscript"/>
              </w:rPr>
              <w:t>φ</w:t>
            </w:r>
            <w:proofErr w:type="spellEnd"/>
            <w:r w:rsidRPr="00774762">
              <w:rPr>
                <w:vertAlign w:val="subscript"/>
              </w:rPr>
              <w:t xml:space="preserve"> </w:t>
            </w:r>
            <w:r w:rsidRPr="00774762">
              <w:t xml:space="preserve">(слева), интенсивности напряжений </w:t>
            </w:r>
            <w:r w:rsidRPr="000D4756">
              <w:rPr>
                <w:b/>
              </w:rPr>
              <w:sym w:font="Symbol" w:char="F073"/>
            </w:r>
            <w:r w:rsidRPr="00774762">
              <w:rPr>
                <w:vertAlign w:val="subscript"/>
              </w:rPr>
              <w:t>i</w:t>
            </w:r>
            <w:r w:rsidRPr="00774762">
              <w:t xml:space="preserve"> в </w:t>
            </w:r>
            <w:proofErr w:type="spellStart"/>
            <w:r w:rsidRPr="00774762">
              <w:t>MПа</w:t>
            </w:r>
            <w:proofErr w:type="spellEnd"/>
            <w:r w:rsidRPr="00774762">
              <w:t xml:space="preserve"> вдоль </w:t>
            </w:r>
            <w:r w:rsidR="00BD7A28">
              <w:t>линии отверстия</w:t>
            </w:r>
          </w:p>
        </w:tc>
      </w:tr>
    </w:tbl>
    <w:p w14:paraId="6CDA66EA" w14:textId="38398772" w:rsidR="00D03649" w:rsidRDefault="00D03649" w:rsidP="007C423C">
      <w:pPr>
        <w:ind w:firstLine="0"/>
      </w:pPr>
    </w:p>
    <w:p w14:paraId="120DDF82" w14:textId="77777777" w:rsidR="00D03649" w:rsidRDefault="00D03649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TableGrid"/>
        <w:tblpPr w:leftFromText="180" w:rightFromText="180" w:vertAnchor="page" w:horzAnchor="margin" w:tblpY="30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  <w:gridCol w:w="7200"/>
      </w:tblGrid>
      <w:tr w:rsidR="00D03649" w:rsidRPr="00774762" w14:paraId="61DA84E1" w14:textId="77777777" w:rsidTr="00E16D52">
        <w:tc>
          <w:tcPr>
            <w:tcW w:w="7007" w:type="dxa"/>
          </w:tcPr>
          <w:p w14:paraId="419A5D1E" w14:textId="77777777" w:rsidR="00D03649" w:rsidRPr="00774762" w:rsidRDefault="00D03649" w:rsidP="00E16D52">
            <w:r>
              <w:rPr>
                <w:noProof/>
              </w:rPr>
              <w:lastRenderedPageBreak/>
              <w:drawing>
                <wp:inline distT="0" distB="0" distL="0" distR="0" wp14:anchorId="62BEFA2D" wp14:editId="1CA0BE8E">
                  <wp:extent cx="4312583" cy="3239972"/>
                  <wp:effectExtent l="0" t="0" r="0" b="0"/>
                  <wp:docPr id="78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Рисунок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583" cy="323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7" w:type="dxa"/>
          </w:tcPr>
          <w:p w14:paraId="59F33238" w14:textId="77777777" w:rsidR="00D03649" w:rsidRPr="008A4DFA" w:rsidRDefault="00D03649" w:rsidP="00E16D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0105AE" wp14:editId="6AD6CC77">
                  <wp:extent cx="4312583" cy="3239972"/>
                  <wp:effectExtent l="0" t="0" r="0" b="0"/>
                  <wp:docPr id="79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Рисунок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583" cy="323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649" w:rsidRPr="00774762" w14:paraId="0AA478E7" w14:textId="77777777" w:rsidTr="00E16D52">
        <w:tc>
          <w:tcPr>
            <w:tcW w:w="14014" w:type="dxa"/>
            <w:gridSpan w:val="2"/>
          </w:tcPr>
          <w:p w14:paraId="17289338" w14:textId="4EB2900B" w:rsidR="00D03649" w:rsidRPr="00774762" w:rsidRDefault="00D03649" w:rsidP="00E16D52">
            <w:pPr>
              <w:jc w:val="center"/>
            </w:pPr>
            <w:r w:rsidRPr="00774762">
              <w:t xml:space="preserve">Рис. </w:t>
            </w:r>
            <w:r>
              <w:t>10</w:t>
            </w:r>
            <w:r w:rsidRPr="00774762">
              <w:t xml:space="preserve"> Распределение напряжений </w:t>
            </w:r>
            <w:r w:rsidRPr="000D4756">
              <w:rPr>
                <w:b/>
              </w:rPr>
              <w:sym w:font="Symbol" w:char="F073"/>
            </w:r>
            <w:proofErr w:type="gramStart"/>
            <w:r w:rsidRPr="00774762">
              <w:rPr>
                <w:vertAlign w:val="subscript"/>
              </w:rPr>
              <w:t>х</w:t>
            </w:r>
            <w:r w:rsidRPr="00774762">
              <w:t xml:space="preserve"> ,</w:t>
            </w:r>
            <w:proofErr w:type="gramEnd"/>
            <w:r w:rsidRPr="000D4756">
              <w:rPr>
                <w:b/>
              </w:rPr>
              <w:sym w:font="Symbol" w:char="F073"/>
            </w:r>
            <w:r w:rsidRPr="00774762">
              <w:rPr>
                <w:vertAlign w:val="subscript"/>
              </w:rPr>
              <w:t>у</w:t>
            </w:r>
            <w:r w:rsidRPr="00774762">
              <w:t xml:space="preserve"> , </w:t>
            </w:r>
            <w:r w:rsidRPr="000D4756">
              <w:rPr>
                <w:b/>
              </w:rPr>
              <w:sym w:font="Symbol" w:char="F073"/>
            </w:r>
            <w:proofErr w:type="spellStart"/>
            <w:r w:rsidRPr="00774762">
              <w:rPr>
                <w:vertAlign w:val="subscript"/>
              </w:rPr>
              <w:t>ху</w:t>
            </w:r>
            <w:proofErr w:type="spellEnd"/>
            <w:r w:rsidRPr="00774762">
              <w:t xml:space="preserve"> в </w:t>
            </w:r>
            <w:proofErr w:type="spellStart"/>
            <w:r w:rsidRPr="00774762">
              <w:t>MПа</w:t>
            </w:r>
            <w:proofErr w:type="spellEnd"/>
            <w:r w:rsidRPr="00774762">
              <w:t xml:space="preserve"> вдоль </w:t>
            </w:r>
            <w:r>
              <w:t>оси ординат (слева), оси абсцисс (справа)</w:t>
            </w:r>
          </w:p>
        </w:tc>
      </w:tr>
    </w:tbl>
    <w:p w14:paraId="433A8CD4" w14:textId="37C321FB" w:rsidR="00385292" w:rsidRPr="00385292" w:rsidRDefault="00385292" w:rsidP="007C423C">
      <w:pPr>
        <w:ind w:firstLine="0"/>
      </w:pPr>
    </w:p>
    <w:sectPr w:rsidR="00385292" w:rsidRPr="00385292" w:rsidSect="00087049">
      <w:pgSz w:w="15840" w:h="12240" w:orient="landscape"/>
      <w:pgMar w:top="720" w:right="720" w:bottom="720" w:left="720" w:header="720" w:footer="8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E100E8" w14:textId="77777777" w:rsidR="009A06CA" w:rsidRDefault="009A06CA" w:rsidP="00CD204F">
      <w:pPr>
        <w:spacing w:after="0" w:line="240" w:lineRule="auto"/>
      </w:pPr>
      <w:r>
        <w:separator/>
      </w:r>
    </w:p>
  </w:endnote>
  <w:endnote w:type="continuationSeparator" w:id="0">
    <w:p w14:paraId="2B8ED085" w14:textId="77777777" w:rsidR="009A06CA" w:rsidRDefault="009A06CA" w:rsidP="00CD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15392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F40A86" w14:textId="77777777" w:rsidR="00CB433E" w:rsidRPr="00441626" w:rsidRDefault="00CB433E" w:rsidP="004416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3961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BABCF1" w14:textId="2DAB7901" w:rsidR="00CB433E" w:rsidRPr="00A31B7A" w:rsidRDefault="00CB433E" w:rsidP="00A31B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FE3334" w14:textId="77777777" w:rsidR="009A06CA" w:rsidRDefault="009A06CA" w:rsidP="00CD204F">
      <w:pPr>
        <w:spacing w:after="0" w:line="240" w:lineRule="auto"/>
      </w:pPr>
      <w:r>
        <w:separator/>
      </w:r>
    </w:p>
  </w:footnote>
  <w:footnote w:type="continuationSeparator" w:id="0">
    <w:p w14:paraId="0E45EAB6" w14:textId="77777777" w:rsidR="009A06CA" w:rsidRDefault="009A06CA" w:rsidP="00CD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4230F"/>
    <w:multiLevelType w:val="hybridMultilevel"/>
    <w:tmpl w:val="5E7E617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746D63"/>
    <w:multiLevelType w:val="hybridMultilevel"/>
    <w:tmpl w:val="CE96DC9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AF70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016248"/>
    <w:multiLevelType w:val="hybridMultilevel"/>
    <w:tmpl w:val="555E61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126EB3"/>
    <w:multiLevelType w:val="hybridMultilevel"/>
    <w:tmpl w:val="8368D3DA"/>
    <w:lvl w:ilvl="0" w:tplc="F064B908">
      <w:start w:val="1"/>
      <w:numFmt w:val="decimal"/>
      <w:pStyle w:val="Heading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6A1173"/>
    <w:multiLevelType w:val="hybridMultilevel"/>
    <w:tmpl w:val="585AEB94"/>
    <w:lvl w:ilvl="0" w:tplc="13367224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1D73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071E69"/>
    <w:multiLevelType w:val="multilevel"/>
    <w:tmpl w:val="956A7944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832304B"/>
    <w:multiLevelType w:val="multilevel"/>
    <w:tmpl w:val="CE4259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E6B7200"/>
    <w:multiLevelType w:val="hybridMultilevel"/>
    <w:tmpl w:val="CEF2C5DA"/>
    <w:lvl w:ilvl="0" w:tplc="6A2A31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4A02E2"/>
    <w:multiLevelType w:val="hybridMultilevel"/>
    <w:tmpl w:val="72CC79BE"/>
    <w:lvl w:ilvl="0" w:tplc="ECF8AAE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7E6345"/>
    <w:multiLevelType w:val="hybridMultilevel"/>
    <w:tmpl w:val="2772BD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AB1B49"/>
    <w:multiLevelType w:val="hybridMultilevel"/>
    <w:tmpl w:val="DEF4EB1C"/>
    <w:lvl w:ilvl="0" w:tplc="E15C0F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E5F3A8A"/>
    <w:multiLevelType w:val="hybridMultilevel"/>
    <w:tmpl w:val="54243E72"/>
    <w:lvl w:ilvl="0" w:tplc="ECF8AAE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ECF8AAE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51259B"/>
    <w:multiLevelType w:val="hybridMultilevel"/>
    <w:tmpl w:val="97844B5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8C64116"/>
    <w:multiLevelType w:val="hybridMultilevel"/>
    <w:tmpl w:val="592685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DB32855"/>
    <w:multiLevelType w:val="hybridMultilevel"/>
    <w:tmpl w:val="97844B5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DC56D9E"/>
    <w:multiLevelType w:val="hybridMultilevel"/>
    <w:tmpl w:val="0DD4EBF4"/>
    <w:lvl w:ilvl="0" w:tplc="515CD0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D00A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8"/>
  </w:num>
  <w:num w:numId="3">
    <w:abstractNumId w:val="6"/>
  </w:num>
  <w:num w:numId="4">
    <w:abstractNumId w:val="2"/>
  </w:num>
  <w:num w:numId="5">
    <w:abstractNumId w:val="13"/>
  </w:num>
  <w:num w:numId="6">
    <w:abstractNumId w:val="10"/>
  </w:num>
  <w:num w:numId="7">
    <w:abstractNumId w:val="11"/>
  </w:num>
  <w:num w:numId="8">
    <w:abstractNumId w:val="15"/>
  </w:num>
  <w:num w:numId="9">
    <w:abstractNumId w:val="4"/>
    <w:lvlOverride w:ilvl="0">
      <w:startOverride w:val="1"/>
    </w:lvlOverride>
  </w:num>
  <w:num w:numId="10">
    <w:abstractNumId w:val="12"/>
  </w:num>
  <w:num w:numId="11">
    <w:abstractNumId w:val="4"/>
  </w:num>
  <w:num w:numId="12">
    <w:abstractNumId w:val="3"/>
  </w:num>
  <w:num w:numId="13">
    <w:abstractNumId w:val="5"/>
  </w:num>
  <w:num w:numId="14">
    <w:abstractNumId w:val="8"/>
  </w:num>
  <w:num w:numId="15">
    <w:abstractNumId w:val="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6">
    <w:abstractNumId w:val="16"/>
  </w:num>
  <w:num w:numId="17">
    <w:abstractNumId w:val="1"/>
  </w:num>
  <w:num w:numId="18">
    <w:abstractNumId w:val="0"/>
  </w:num>
  <w:num w:numId="19">
    <w:abstractNumId w:val="14"/>
  </w:num>
  <w:num w:numId="20">
    <w:abstractNumId w:val="9"/>
  </w:num>
  <w:num w:numId="21">
    <w:abstractNumId w:val="17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258"/>
    <w:rsid w:val="0000342E"/>
    <w:rsid w:val="000051BB"/>
    <w:rsid w:val="00005F15"/>
    <w:rsid w:val="00006D15"/>
    <w:rsid w:val="00011A0A"/>
    <w:rsid w:val="000211FB"/>
    <w:rsid w:val="0002129F"/>
    <w:rsid w:val="00037881"/>
    <w:rsid w:val="00043B2F"/>
    <w:rsid w:val="00043BD5"/>
    <w:rsid w:val="00044757"/>
    <w:rsid w:val="000478F6"/>
    <w:rsid w:val="00060BB9"/>
    <w:rsid w:val="00060F18"/>
    <w:rsid w:val="00065134"/>
    <w:rsid w:val="00067FB1"/>
    <w:rsid w:val="0007392A"/>
    <w:rsid w:val="0008103C"/>
    <w:rsid w:val="0008270B"/>
    <w:rsid w:val="0008390A"/>
    <w:rsid w:val="00084E4D"/>
    <w:rsid w:val="00087049"/>
    <w:rsid w:val="00087305"/>
    <w:rsid w:val="000919D6"/>
    <w:rsid w:val="000936AD"/>
    <w:rsid w:val="0009410B"/>
    <w:rsid w:val="000B33B9"/>
    <w:rsid w:val="000B7111"/>
    <w:rsid w:val="000C3D8E"/>
    <w:rsid w:val="000C483C"/>
    <w:rsid w:val="000D4C27"/>
    <w:rsid w:val="000E1F6E"/>
    <w:rsid w:val="000E20FD"/>
    <w:rsid w:val="000E2507"/>
    <w:rsid w:val="000F349D"/>
    <w:rsid w:val="001018C5"/>
    <w:rsid w:val="001045AD"/>
    <w:rsid w:val="00114B43"/>
    <w:rsid w:val="00117514"/>
    <w:rsid w:val="00122E1C"/>
    <w:rsid w:val="0012495A"/>
    <w:rsid w:val="0012606E"/>
    <w:rsid w:val="0012649D"/>
    <w:rsid w:val="00134D14"/>
    <w:rsid w:val="00134DB2"/>
    <w:rsid w:val="0013649E"/>
    <w:rsid w:val="00140DA7"/>
    <w:rsid w:val="00141F4F"/>
    <w:rsid w:val="00150E00"/>
    <w:rsid w:val="001552CE"/>
    <w:rsid w:val="00166BC0"/>
    <w:rsid w:val="00166EEF"/>
    <w:rsid w:val="00194FF6"/>
    <w:rsid w:val="001A300F"/>
    <w:rsid w:val="001B3F09"/>
    <w:rsid w:val="001C60A3"/>
    <w:rsid w:val="001D4AF3"/>
    <w:rsid w:val="001D651D"/>
    <w:rsid w:val="001E26B8"/>
    <w:rsid w:val="001E49B8"/>
    <w:rsid w:val="001E68DD"/>
    <w:rsid w:val="001F4C08"/>
    <w:rsid w:val="001F5317"/>
    <w:rsid w:val="00202820"/>
    <w:rsid w:val="00203A55"/>
    <w:rsid w:val="00205D12"/>
    <w:rsid w:val="00207D95"/>
    <w:rsid w:val="00210411"/>
    <w:rsid w:val="00212423"/>
    <w:rsid w:val="00216909"/>
    <w:rsid w:val="002226D2"/>
    <w:rsid w:val="00225B5C"/>
    <w:rsid w:val="00233EF9"/>
    <w:rsid w:val="00252451"/>
    <w:rsid w:val="00252599"/>
    <w:rsid w:val="00255825"/>
    <w:rsid w:val="002570F2"/>
    <w:rsid w:val="00260FFE"/>
    <w:rsid w:val="00261A84"/>
    <w:rsid w:val="00265F33"/>
    <w:rsid w:val="00270447"/>
    <w:rsid w:val="0028161F"/>
    <w:rsid w:val="00284E5A"/>
    <w:rsid w:val="002A1FEF"/>
    <w:rsid w:val="002A28E7"/>
    <w:rsid w:val="002A7939"/>
    <w:rsid w:val="002B1A28"/>
    <w:rsid w:val="002B1FBE"/>
    <w:rsid w:val="002B5B5B"/>
    <w:rsid w:val="002C12A2"/>
    <w:rsid w:val="002C43BC"/>
    <w:rsid w:val="002C47DF"/>
    <w:rsid w:val="002E259A"/>
    <w:rsid w:val="002E5ECD"/>
    <w:rsid w:val="002E6E97"/>
    <w:rsid w:val="002E7C95"/>
    <w:rsid w:val="002F33F5"/>
    <w:rsid w:val="002F358E"/>
    <w:rsid w:val="002F6964"/>
    <w:rsid w:val="002F7126"/>
    <w:rsid w:val="002F79DF"/>
    <w:rsid w:val="00300CEA"/>
    <w:rsid w:val="003208D8"/>
    <w:rsid w:val="00322267"/>
    <w:rsid w:val="00331324"/>
    <w:rsid w:val="0033223B"/>
    <w:rsid w:val="00354312"/>
    <w:rsid w:val="00355B58"/>
    <w:rsid w:val="0036453B"/>
    <w:rsid w:val="00370AE3"/>
    <w:rsid w:val="00371D07"/>
    <w:rsid w:val="00377DBA"/>
    <w:rsid w:val="00383C1D"/>
    <w:rsid w:val="00385292"/>
    <w:rsid w:val="00386AC2"/>
    <w:rsid w:val="00393D87"/>
    <w:rsid w:val="003B1456"/>
    <w:rsid w:val="003B17BA"/>
    <w:rsid w:val="003B37C8"/>
    <w:rsid w:val="003C7034"/>
    <w:rsid w:val="003D125B"/>
    <w:rsid w:val="003D1AFD"/>
    <w:rsid w:val="003D1EB3"/>
    <w:rsid w:val="003E0C5D"/>
    <w:rsid w:val="003E446F"/>
    <w:rsid w:val="003F0840"/>
    <w:rsid w:val="003F3BFE"/>
    <w:rsid w:val="003F680B"/>
    <w:rsid w:val="003F6BDE"/>
    <w:rsid w:val="00402F49"/>
    <w:rsid w:val="00415A03"/>
    <w:rsid w:val="0042692E"/>
    <w:rsid w:val="00437929"/>
    <w:rsid w:val="00441626"/>
    <w:rsid w:val="00442C72"/>
    <w:rsid w:val="004453E7"/>
    <w:rsid w:val="00452442"/>
    <w:rsid w:val="00453463"/>
    <w:rsid w:val="004554AB"/>
    <w:rsid w:val="00455A1E"/>
    <w:rsid w:val="004601C9"/>
    <w:rsid w:val="00460791"/>
    <w:rsid w:val="00467E1E"/>
    <w:rsid w:val="00480AA6"/>
    <w:rsid w:val="00486ED0"/>
    <w:rsid w:val="00487289"/>
    <w:rsid w:val="00496BA4"/>
    <w:rsid w:val="004B415E"/>
    <w:rsid w:val="004C7186"/>
    <w:rsid w:val="004D3749"/>
    <w:rsid w:val="004D3BE2"/>
    <w:rsid w:val="004E2F60"/>
    <w:rsid w:val="004E5673"/>
    <w:rsid w:val="004E56AE"/>
    <w:rsid w:val="004F6378"/>
    <w:rsid w:val="004F658E"/>
    <w:rsid w:val="00504AAB"/>
    <w:rsid w:val="0050739B"/>
    <w:rsid w:val="0051014D"/>
    <w:rsid w:val="00531D6F"/>
    <w:rsid w:val="00534888"/>
    <w:rsid w:val="00542DB8"/>
    <w:rsid w:val="00544425"/>
    <w:rsid w:val="00546E2A"/>
    <w:rsid w:val="00550562"/>
    <w:rsid w:val="005536BB"/>
    <w:rsid w:val="0055486E"/>
    <w:rsid w:val="00556080"/>
    <w:rsid w:val="00560576"/>
    <w:rsid w:val="005678D1"/>
    <w:rsid w:val="00567CB0"/>
    <w:rsid w:val="00595BCB"/>
    <w:rsid w:val="005A2E28"/>
    <w:rsid w:val="005A5410"/>
    <w:rsid w:val="005A7821"/>
    <w:rsid w:val="005C1233"/>
    <w:rsid w:val="005C1659"/>
    <w:rsid w:val="005C7383"/>
    <w:rsid w:val="005D75B1"/>
    <w:rsid w:val="005E7023"/>
    <w:rsid w:val="005E70A3"/>
    <w:rsid w:val="005E7F0F"/>
    <w:rsid w:val="005F0F75"/>
    <w:rsid w:val="005F2872"/>
    <w:rsid w:val="005F7D6B"/>
    <w:rsid w:val="006063A9"/>
    <w:rsid w:val="00607E33"/>
    <w:rsid w:val="006116D4"/>
    <w:rsid w:val="00617DEC"/>
    <w:rsid w:val="00617FA1"/>
    <w:rsid w:val="00620D26"/>
    <w:rsid w:val="006265C7"/>
    <w:rsid w:val="00634085"/>
    <w:rsid w:val="0063665B"/>
    <w:rsid w:val="00645388"/>
    <w:rsid w:val="00666489"/>
    <w:rsid w:val="00671E23"/>
    <w:rsid w:val="00692C63"/>
    <w:rsid w:val="006A1679"/>
    <w:rsid w:val="006A432E"/>
    <w:rsid w:val="006A66FB"/>
    <w:rsid w:val="006B0AFE"/>
    <w:rsid w:val="006B38AC"/>
    <w:rsid w:val="006C1732"/>
    <w:rsid w:val="006D19B9"/>
    <w:rsid w:val="006D1B2A"/>
    <w:rsid w:val="006D56AA"/>
    <w:rsid w:val="006D6C6F"/>
    <w:rsid w:val="006E0861"/>
    <w:rsid w:val="00704389"/>
    <w:rsid w:val="00712EB6"/>
    <w:rsid w:val="0071389A"/>
    <w:rsid w:val="00716BFF"/>
    <w:rsid w:val="007244F4"/>
    <w:rsid w:val="007310F4"/>
    <w:rsid w:val="00740661"/>
    <w:rsid w:val="00740FC0"/>
    <w:rsid w:val="0074399F"/>
    <w:rsid w:val="00743F61"/>
    <w:rsid w:val="00744A27"/>
    <w:rsid w:val="0074772C"/>
    <w:rsid w:val="0075380F"/>
    <w:rsid w:val="00772513"/>
    <w:rsid w:val="0078497B"/>
    <w:rsid w:val="00786F4D"/>
    <w:rsid w:val="0079227B"/>
    <w:rsid w:val="00792F80"/>
    <w:rsid w:val="007A43BE"/>
    <w:rsid w:val="007B2B53"/>
    <w:rsid w:val="007C2141"/>
    <w:rsid w:val="007C2D3D"/>
    <w:rsid w:val="007C423C"/>
    <w:rsid w:val="007C42AD"/>
    <w:rsid w:val="007C4C94"/>
    <w:rsid w:val="007C5AC2"/>
    <w:rsid w:val="007C78C0"/>
    <w:rsid w:val="007E085A"/>
    <w:rsid w:val="007E1C61"/>
    <w:rsid w:val="007E713B"/>
    <w:rsid w:val="007F494A"/>
    <w:rsid w:val="007F6785"/>
    <w:rsid w:val="00803A1D"/>
    <w:rsid w:val="008063C8"/>
    <w:rsid w:val="0080756E"/>
    <w:rsid w:val="008124C1"/>
    <w:rsid w:val="00820132"/>
    <w:rsid w:val="008221B9"/>
    <w:rsid w:val="00825661"/>
    <w:rsid w:val="008278A8"/>
    <w:rsid w:val="008511A2"/>
    <w:rsid w:val="008574C9"/>
    <w:rsid w:val="00860548"/>
    <w:rsid w:val="00865E84"/>
    <w:rsid w:val="008674AE"/>
    <w:rsid w:val="00876036"/>
    <w:rsid w:val="00881375"/>
    <w:rsid w:val="0088330A"/>
    <w:rsid w:val="0089091B"/>
    <w:rsid w:val="00894AB1"/>
    <w:rsid w:val="00895870"/>
    <w:rsid w:val="008A7F2A"/>
    <w:rsid w:val="008B1FCB"/>
    <w:rsid w:val="008B521B"/>
    <w:rsid w:val="008B739A"/>
    <w:rsid w:val="008C03DC"/>
    <w:rsid w:val="008C1C43"/>
    <w:rsid w:val="008C3617"/>
    <w:rsid w:val="008C4239"/>
    <w:rsid w:val="008D06CF"/>
    <w:rsid w:val="008D28EA"/>
    <w:rsid w:val="008D4257"/>
    <w:rsid w:val="008E19E0"/>
    <w:rsid w:val="008E1F65"/>
    <w:rsid w:val="008F0E31"/>
    <w:rsid w:val="009039F7"/>
    <w:rsid w:val="00910E3A"/>
    <w:rsid w:val="00915025"/>
    <w:rsid w:val="009241DB"/>
    <w:rsid w:val="009400E3"/>
    <w:rsid w:val="00947886"/>
    <w:rsid w:val="00956539"/>
    <w:rsid w:val="00961C7C"/>
    <w:rsid w:val="00971A1A"/>
    <w:rsid w:val="00973C1C"/>
    <w:rsid w:val="00973D04"/>
    <w:rsid w:val="009766EF"/>
    <w:rsid w:val="009A06CA"/>
    <w:rsid w:val="009A12E9"/>
    <w:rsid w:val="009A15DD"/>
    <w:rsid w:val="009A48B2"/>
    <w:rsid w:val="009A72C0"/>
    <w:rsid w:val="009B15D0"/>
    <w:rsid w:val="009D1D14"/>
    <w:rsid w:val="009D1E4E"/>
    <w:rsid w:val="009D1FB4"/>
    <w:rsid w:val="009D2096"/>
    <w:rsid w:val="009D5A6B"/>
    <w:rsid w:val="009D6F56"/>
    <w:rsid w:val="009E179A"/>
    <w:rsid w:val="009E1C8A"/>
    <w:rsid w:val="009E3A7E"/>
    <w:rsid w:val="009E7408"/>
    <w:rsid w:val="009F0FFB"/>
    <w:rsid w:val="00A20C6C"/>
    <w:rsid w:val="00A2365A"/>
    <w:rsid w:val="00A23952"/>
    <w:rsid w:val="00A31B7A"/>
    <w:rsid w:val="00A41AA4"/>
    <w:rsid w:val="00A44322"/>
    <w:rsid w:val="00A530FA"/>
    <w:rsid w:val="00A612E9"/>
    <w:rsid w:val="00A67659"/>
    <w:rsid w:val="00A772A9"/>
    <w:rsid w:val="00A94FF1"/>
    <w:rsid w:val="00A96E92"/>
    <w:rsid w:val="00AA66FE"/>
    <w:rsid w:val="00AB139C"/>
    <w:rsid w:val="00AB2F45"/>
    <w:rsid w:val="00AB321A"/>
    <w:rsid w:val="00AC2166"/>
    <w:rsid w:val="00AC315C"/>
    <w:rsid w:val="00AD4E4D"/>
    <w:rsid w:val="00AE38A0"/>
    <w:rsid w:val="00AF087E"/>
    <w:rsid w:val="00AF4F7C"/>
    <w:rsid w:val="00AF7512"/>
    <w:rsid w:val="00AF79DE"/>
    <w:rsid w:val="00B00EE6"/>
    <w:rsid w:val="00B05660"/>
    <w:rsid w:val="00B065C9"/>
    <w:rsid w:val="00B2070B"/>
    <w:rsid w:val="00B60A06"/>
    <w:rsid w:val="00B623C2"/>
    <w:rsid w:val="00B629E8"/>
    <w:rsid w:val="00B707C9"/>
    <w:rsid w:val="00B722CE"/>
    <w:rsid w:val="00B7649A"/>
    <w:rsid w:val="00B825F6"/>
    <w:rsid w:val="00B87291"/>
    <w:rsid w:val="00B97F72"/>
    <w:rsid w:val="00BA2E77"/>
    <w:rsid w:val="00BA4681"/>
    <w:rsid w:val="00BB0116"/>
    <w:rsid w:val="00BB015A"/>
    <w:rsid w:val="00BB1F2E"/>
    <w:rsid w:val="00BB4870"/>
    <w:rsid w:val="00BB5F35"/>
    <w:rsid w:val="00BC3A82"/>
    <w:rsid w:val="00BC5D82"/>
    <w:rsid w:val="00BC753B"/>
    <w:rsid w:val="00BD541F"/>
    <w:rsid w:val="00BD7A28"/>
    <w:rsid w:val="00BE0A88"/>
    <w:rsid w:val="00BE206D"/>
    <w:rsid w:val="00BE2949"/>
    <w:rsid w:val="00BE7D9A"/>
    <w:rsid w:val="00BF1A24"/>
    <w:rsid w:val="00C16DD6"/>
    <w:rsid w:val="00C17643"/>
    <w:rsid w:val="00C21BA5"/>
    <w:rsid w:val="00C23120"/>
    <w:rsid w:val="00C232FE"/>
    <w:rsid w:val="00C3075A"/>
    <w:rsid w:val="00C51E31"/>
    <w:rsid w:val="00C64EC2"/>
    <w:rsid w:val="00C66B9E"/>
    <w:rsid w:val="00C76108"/>
    <w:rsid w:val="00C83011"/>
    <w:rsid w:val="00C90E74"/>
    <w:rsid w:val="00C96AAB"/>
    <w:rsid w:val="00C96D3A"/>
    <w:rsid w:val="00CA243F"/>
    <w:rsid w:val="00CB419B"/>
    <w:rsid w:val="00CB433E"/>
    <w:rsid w:val="00CC086F"/>
    <w:rsid w:val="00CC41B3"/>
    <w:rsid w:val="00CC79FF"/>
    <w:rsid w:val="00CD204F"/>
    <w:rsid w:val="00CD26D6"/>
    <w:rsid w:val="00CD7CA8"/>
    <w:rsid w:val="00CE1C19"/>
    <w:rsid w:val="00CE2258"/>
    <w:rsid w:val="00CE6F50"/>
    <w:rsid w:val="00CF4A3D"/>
    <w:rsid w:val="00D01D61"/>
    <w:rsid w:val="00D03649"/>
    <w:rsid w:val="00D06791"/>
    <w:rsid w:val="00D11D71"/>
    <w:rsid w:val="00D15124"/>
    <w:rsid w:val="00D16753"/>
    <w:rsid w:val="00D20A00"/>
    <w:rsid w:val="00D3445C"/>
    <w:rsid w:val="00D43EDE"/>
    <w:rsid w:val="00D47613"/>
    <w:rsid w:val="00D56DDF"/>
    <w:rsid w:val="00D56FEF"/>
    <w:rsid w:val="00D74A56"/>
    <w:rsid w:val="00D76D98"/>
    <w:rsid w:val="00D819DF"/>
    <w:rsid w:val="00D86F31"/>
    <w:rsid w:val="00D94CB2"/>
    <w:rsid w:val="00DA3B81"/>
    <w:rsid w:val="00DA6F75"/>
    <w:rsid w:val="00DB0964"/>
    <w:rsid w:val="00DB35C5"/>
    <w:rsid w:val="00DB3E58"/>
    <w:rsid w:val="00DB5248"/>
    <w:rsid w:val="00DB7529"/>
    <w:rsid w:val="00DC2FB2"/>
    <w:rsid w:val="00DC456B"/>
    <w:rsid w:val="00DC6887"/>
    <w:rsid w:val="00DD5040"/>
    <w:rsid w:val="00DE16D9"/>
    <w:rsid w:val="00DF11DB"/>
    <w:rsid w:val="00DF2153"/>
    <w:rsid w:val="00E16D52"/>
    <w:rsid w:val="00E21B97"/>
    <w:rsid w:val="00E23E46"/>
    <w:rsid w:val="00E321CB"/>
    <w:rsid w:val="00E339AC"/>
    <w:rsid w:val="00E34A5F"/>
    <w:rsid w:val="00E36AB8"/>
    <w:rsid w:val="00E37D2E"/>
    <w:rsid w:val="00E43193"/>
    <w:rsid w:val="00E44EF7"/>
    <w:rsid w:val="00E47D89"/>
    <w:rsid w:val="00E7002D"/>
    <w:rsid w:val="00E70D5C"/>
    <w:rsid w:val="00E75AD4"/>
    <w:rsid w:val="00E82C64"/>
    <w:rsid w:val="00E84B1A"/>
    <w:rsid w:val="00E85099"/>
    <w:rsid w:val="00E869EB"/>
    <w:rsid w:val="00E912C2"/>
    <w:rsid w:val="00EA1A6C"/>
    <w:rsid w:val="00EA2A20"/>
    <w:rsid w:val="00EA32D5"/>
    <w:rsid w:val="00EA776B"/>
    <w:rsid w:val="00EB0051"/>
    <w:rsid w:val="00EB42BB"/>
    <w:rsid w:val="00EB7CD3"/>
    <w:rsid w:val="00EC0752"/>
    <w:rsid w:val="00EC5975"/>
    <w:rsid w:val="00EC630E"/>
    <w:rsid w:val="00ED7403"/>
    <w:rsid w:val="00EE3A79"/>
    <w:rsid w:val="00EE625C"/>
    <w:rsid w:val="00EE6999"/>
    <w:rsid w:val="00EE744B"/>
    <w:rsid w:val="00EE7AC7"/>
    <w:rsid w:val="00F03B1B"/>
    <w:rsid w:val="00F04E5D"/>
    <w:rsid w:val="00F070FB"/>
    <w:rsid w:val="00F075A1"/>
    <w:rsid w:val="00F1357C"/>
    <w:rsid w:val="00F135C3"/>
    <w:rsid w:val="00F13B24"/>
    <w:rsid w:val="00F22F62"/>
    <w:rsid w:val="00F30B68"/>
    <w:rsid w:val="00F42494"/>
    <w:rsid w:val="00F451FD"/>
    <w:rsid w:val="00F45681"/>
    <w:rsid w:val="00F4589B"/>
    <w:rsid w:val="00F529AA"/>
    <w:rsid w:val="00F60938"/>
    <w:rsid w:val="00F63E4E"/>
    <w:rsid w:val="00F800C8"/>
    <w:rsid w:val="00F83C2F"/>
    <w:rsid w:val="00F94495"/>
    <w:rsid w:val="00F94E52"/>
    <w:rsid w:val="00F95954"/>
    <w:rsid w:val="00FA0CB8"/>
    <w:rsid w:val="00FA64D4"/>
    <w:rsid w:val="00FB60D7"/>
    <w:rsid w:val="00FB7490"/>
    <w:rsid w:val="00FC25A5"/>
    <w:rsid w:val="00FC25FE"/>
    <w:rsid w:val="00FC28CA"/>
    <w:rsid w:val="00FD3FAE"/>
    <w:rsid w:val="00FE78D9"/>
    <w:rsid w:val="00FF0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BCBA93"/>
  <w15:chartTrackingRefBased/>
  <w15:docId w15:val="{9311E74B-839F-41A7-9FEB-B32CD1609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649"/>
    <w:pPr>
      <w:spacing w:after="12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60938"/>
    <w:pPr>
      <w:keepNext/>
      <w:numPr>
        <w:numId w:val="11"/>
      </w:numPr>
      <w:spacing w:before="360" w:after="720"/>
      <w:jc w:val="center"/>
      <w:outlineLvl w:val="0"/>
    </w:pPr>
    <w:rPr>
      <w:b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C1C"/>
    <w:pPr>
      <w:keepNext/>
      <w:keepLines/>
      <w:numPr>
        <w:ilvl w:val="1"/>
        <w:numId w:val="14"/>
      </w:numPr>
      <w:spacing w:before="240" w:after="360"/>
      <w:jc w:val="left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38A0"/>
    <w:pPr>
      <w:keepNext/>
      <w:keepLines/>
      <w:numPr>
        <w:ilvl w:val="2"/>
        <w:numId w:val="14"/>
      </w:numPr>
      <w:spacing w:before="240" w:after="240"/>
      <w:jc w:val="left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F35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F35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F35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F35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F35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F35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938"/>
    <w:rPr>
      <w:rFonts w:ascii="Times New Roman" w:eastAsia="Times New Roman" w:hAnsi="Times New Roman" w:cs="Times New Roman"/>
      <w:b/>
      <w:sz w:val="28"/>
      <w:szCs w:val="48"/>
      <w:lang w:val="ru-RU" w:eastAsia="ru-RU"/>
    </w:rPr>
  </w:style>
  <w:style w:type="paragraph" w:styleId="Title">
    <w:name w:val="Title"/>
    <w:basedOn w:val="Normal"/>
    <w:next w:val="Normal"/>
    <w:link w:val="TitleChar"/>
    <w:qFormat/>
    <w:rsid w:val="004F6378"/>
    <w:pPr>
      <w:suppressAutoHyphens/>
      <w:jc w:val="center"/>
    </w:pPr>
    <w:rPr>
      <w:b/>
      <w:szCs w:val="20"/>
      <w:lang w:eastAsia="ar-SA"/>
    </w:rPr>
  </w:style>
  <w:style w:type="character" w:customStyle="1" w:styleId="TitleChar">
    <w:name w:val="Title Char"/>
    <w:basedOn w:val="DefaultParagraphFont"/>
    <w:link w:val="Title"/>
    <w:rsid w:val="004F6378"/>
    <w:rPr>
      <w:rFonts w:ascii="Times New Roman" w:eastAsia="Times New Roman" w:hAnsi="Times New Roman" w:cs="Times New Roman"/>
      <w:b/>
      <w:sz w:val="24"/>
      <w:szCs w:val="20"/>
      <w:lang w:val="ru-RU" w:eastAsia="ar-SA"/>
    </w:rPr>
  </w:style>
  <w:style w:type="paragraph" w:styleId="Header">
    <w:name w:val="header"/>
    <w:basedOn w:val="Normal"/>
    <w:link w:val="HeaderChar"/>
    <w:uiPriority w:val="99"/>
    <w:unhideWhenUsed/>
    <w:rsid w:val="00CD20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204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D20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204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961C7C"/>
    <w:pPr>
      <w:keepLines/>
      <w:spacing w:line="259" w:lineRule="auto"/>
      <w:ind w:left="0" w:firstLine="720"/>
      <w:outlineLvl w:val="9"/>
    </w:pPr>
    <w:rPr>
      <w:rFonts w:eastAsiaTheme="majorEastAsia" w:cstheme="majorBidi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601C9"/>
    <w:pPr>
      <w:tabs>
        <w:tab w:val="left" w:pos="1320"/>
        <w:tab w:val="right" w:leader="dot" w:pos="9681"/>
      </w:tabs>
      <w:spacing w:after="100"/>
      <w:ind w:left="720" w:hanging="720"/>
    </w:pPr>
  </w:style>
  <w:style w:type="character" w:styleId="Hyperlink">
    <w:name w:val="Hyperlink"/>
    <w:basedOn w:val="DefaultParagraphFont"/>
    <w:uiPriority w:val="99"/>
    <w:unhideWhenUsed/>
    <w:rsid w:val="0044162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03B1B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2A28E7"/>
    <w:pPr>
      <w:spacing w:after="360" w:line="240" w:lineRule="auto"/>
      <w:ind w:firstLine="0"/>
      <w:jc w:val="center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sid w:val="00DB3E58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D4AF3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1D4AF3"/>
  </w:style>
  <w:style w:type="table" w:styleId="TableGrid">
    <w:name w:val="Table Grid"/>
    <w:basedOn w:val="TableNormal"/>
    <w:uiPriority w:val="39"/>
    <w:rsid w:val="00D76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73C1C"/>
    <w:rPr>
      <w:rFonts w:ascii="Times New Roman" w:eastAsiaTheme="majorEastAsia" w:hAnsi="Times New Roman" w:cstheme="majorBidi"/>
      <w:b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AE38A0"/>
    <w:rPr>
      <w:rFonts w:ascii="Times New Roman" w:eastAsiaTheme="majorEastAsia" w:hAnsi="Times New Roman" w:cstheme="majorBidi"/>
      <w:b/>
      <w:sz w:val="24"/>
      <w:szCs w:val="24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F3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ru-RU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F35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ru-RU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F3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F3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ru-RU"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F3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F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/>
    </w:rPr>
  </w:style>
  <w:style w:type="paragraph" w:styleId="FootnoteText">
    <w:name w:val="footnote text"/>
    <w:basedOn w:val="Normal"/>
    <w:link w:val="FootnoteTextChar"/>
    <w:semiHidden/>
    <w:unhideWhenUsed/>
    <w:rsid w:val="00973C1C"/>
    <w:pPr>
      <w:widowControl w:val="0"/>
      <w:spacing w:after="0" w:line="240" w:lineRule="auto"/>
      <w:ind w:firstLine="709"/>
    </w:pPr>
    <w:rPr>
      <w:rFonts w:ascii="CG Times (W1)" w:hAnsi="CG Times (W1)"/>
      <w:szCs w:val="20"/>
      <w:lang w:val="en-US" w:eastAsia="x-none"/>
    </w:rPr>
  </w:style>
  <w:style w:type="character" w:customStyle="1" w:styleId="FootnoteTextChar">
    <w:name w:val="Footnote Text Char"/>
    <w:basedOn w:val="DefaultParagraphFont"/>
    <w:link w:val="FootnoteText"/>
    <w:semiHidden/>
    <w:rsid w:val="00973C1C"/>
    <w:rPr>
      <w:rFonts w:ascii="CG Times (W1)" w:eastAsia="Times New Roman" w:hAnsi="CG Times (W1)" w:cs="Times New Roman"/>
      <w:sz w:val="24"/>
      <w:szCs w:val="20"/>
      <w:lang w:eastAsia="x-none"/>
    </w:rPr>
  </w:style>
  <w:style w:type="table" w:customStyle="1" w:styleId="a">
    <w:name w:val="Мой стиль"/>
    <w:basedOn w:val="TableNormal"/>
    <w:uiPriority w:val="99"/>
    <w:rsid w:val="00973C1C"/>
    <w:pPr>
      <w:spacing w:after="0" w:line="240" w:lineRule="auto"/>
      <w:jc w:val="center"/>
    </w:pPr>
    <w:rPr>
      <w:rFonts w:ascii="Times New Roman" w:hAnsi="Times New Roman" w:cs="Times New Roman"/>
      <w:sz w:val="24"/>
      <w:szCs w:val="24"/>
      <w:lang w:val="ru-RU"/>
    </w:rPr>
    <w:tblPr>
      <w:tblInd w:w="0" w:type="nil"/>
    </w:tblPr>
    <w:tcPr>
      <w:vAlign w:val="center"/>
    </w:tcPr>
  </w:style>
  <w:style w:type="character" w:customStyle="1" w:styleId="ft76">
    <w:name w:val="ft76"/>
    <w:basedOn w:val="DefaultParagraphFont"/>
    <w:rsid w:val="002A28E7"/>
  </w:style>
  <w:style w:type="paragraph" w:customStyle="1" w:styleId="My">
    <w:name w:val="My текст"/>
    <w:basedOn w:val="Normal"/>
    <w:autoRedefine/>
    <w:qFormat/>
    <w:rsid w:val="007C423C"/>
    <w:pPr>
      <w:framePr w:hSpace="180" w:wrap="around" w:vAnchor="text" w:hAnchor="margin" w:y="25"/>
      <w:tabs>
        <w:tab w:val="left" w:leader="dot" w:pos="8080"/>
      </w:tabs>
      <w:spacing w:after="0" w:line="240" w:lineRule="auto"/>
      <w:ind w:left="30" w:firstLine="0"/>
      <w:jc w:val="center"/>
    </w:pPr>
    <w:rPr>
      <w:iCs/>
    </w:rPr>
  </w:style>
  <w:style w:type="paragraph" w:styleId="TOC2">
    <w:name w:val="toc 2"/>
    <w:basedOn w:val="Normal"/>
    <w:next w:val="Normal"/>
    <w:autoRedefine/>
    <w:uiPriority w:val="39"/>
    <w:unhideWhenUsed/>
    <w:rsid w:val="00D036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0364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jinv\Documents\Custom%20Office%20Templates\kursach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Жид19</b:Tag>
    <b:SourceType>Book</b:SourceType>
    <b:Guid>{BD6256A7-44F3-4A5F-974F-8FC2973BB6A6}</b:Guid>
    <b:Author>
      <b:Author>
        <b:NameList>
          <b:Person>
            <b:Last>Жидков А.В.</b:Last>
            <b:First>Любимов</b:First>
            <b:Middle>А.К.</b:Middle>
          </b:Person>
        </b:NameList>
      </b:Author>
    </b:Author>
    <b:Title>Плоские задачи теории упругости</b:Title>
    <b:Year>2019</b:Year>
    <b:City>Нижний Новгород</b:City>
    <b:Publisher>Нижегородский государственный университет</b:Publisher>
    <b:Pages>38</b:Pages>
    <b:LCID>ru-RU</b:LCID>
    <b:RefOrder>1</b:RefOrder>
  </b:Source>
  <b:Source>
    <b:Tag>КАБ05</b:Tag>
    <b:SourceType>Book</b:SourceType>
    <b:Guid>{4A4AEBE5-3C3E-46CD-BF85-70D4CE1D6630}</b:Guid>
    <b:Author>
      <b:Author>
        <b:NameList>
          <b:Person>
            <b:Last>Басов К.А.</b:Last>
          </b:Person>
        </b:NameList>
      </b:Author>
    </b:Author>
    <b:Title>ANSYS Справочник пользователя</b:Title>
    <b:Year>2005</b:Year>
    <b:City>Москва</b:City>
    <b:Publisher>Книга по требованию</b:Publisher>
    <b:LCID>ru-RU</b:LCID>
    <b:Pages>640</b:Pages>
    <b:RefOrder>2</b:RefOrder>
  </b:Source>
  <b:Source>
    <b:Tag>БКа13</b:Tag>
    <b:SourceType>Book</b:SourceType>
    <b:Guid>{9099C579-5FDA-4380-B297-5DF9D45A2EBB}</b:Guid>
    <b:Author>
      <b:Author>
        <b:NameList>
          <b:Person>
            <b:Last>Каплун А.Б.</b:Last>
          </b:Person>
        </b:NameList>
      </b:Author>
    </b:Author>
    <b:Title>ANSYS в руках инженера</b:Title>
    <b:Year>2013</b:Year>
    <b:Pages>272</b:Pages>
    <b:LCID>ru-RU</b:LCID>
    <b:RefOrder>3</b:RefOrder>
  </b:Source>
</b:Sources>
</file>

<file path=customXml/itemProps1.xml><?xml version="1.0" encoding="utf-8"?>
<ds:datastoreItem xmlns:ds="http://schemas.openxmlformats.org/officeDocument/2006/customXml" ds:itemID="{E87C8F1A-BAFF-41E3-BFB8-CB7CA0873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kursach template.dotx</Template>
  <TotalTime>24</TotalTime>
  <Pages>29</Pages>
  <Words>2871</Words>
  <Characters>16365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jnk</dc:creator>
  <cp:keywords/>
  <dc:description/>
  <cp:lastModifiedBy>Kalinin Eugene</cp:lastModifiedBy>
  <cp:revision>7</cp:revision>
  <cp:lastPrinted>2021-12-26T18:09:00Z</cp:lastPrinted>
  <dcterms:created xsi:type="dcterms:W3CDTF">2022-06-15T19:34:00Z</dcterms:created>
  <dcterms:modified xsi:type="dcterms:W3CDTF">2022-06-15T19:59:00Z</dcterms:modified>
</cp:coreProperties>
</file>